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14:paraId="20A367D8" w14:textId="77777777" w:rsidR="00851DCF" w:rsidRDefault="003B4D34">
          <w:pPr>
            <w:pStyle w:val="NoSpacing"/>
            <w:rPr>
              <w:sz w:val="24"/>
            </w:rPr>
          </w:pPr>
          <w:r>
            <w:rPr>
              <w:noProof/>
              <w:lang w:eastAsia="en-US"/>
            </w:rPr>
            <mc:AlternateContent>
              <mc:Choice Requires="wps">
                <w:drawing>
                  <wp:anchor distT="0" distB="0" distL="114300" distR="114300" simplePos="0" relativeHeight="251660288" behindDoc="0" locked="0" layoutInCell="1" allowOverlap="0" wp14:anchorId="415D9257" wp14:editId="3DC3E6C7">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E9B0D6" w14:textId="0B644334" w:rsidR="00851DCF" w:rsidRDefault="004C2279">
                                <w:pPr>
                                  <w:pStyle w:val="ContactInfo"/>
                                </w:pPr>
                                <w:sdt>
                                  <w:sdtPr>
                                    <w:alias w:val="Name"/>
                                    <w:tag w:val=""/>
                                    <w:id w:val="20052229"/>
                                    <w:placeholder>
                                      <w:docPart w:val="D642D78FE4ED45109343C7078D2FF796"/>
                                    </w:placeholder>
                                    <w:dataBinding w:prefixMappings="xmlns:ns0='http://purl.org/dc/elements/1.1/' xmlns:ns1='http://schemas.openxmlformats.org/package/2006/metadata/core-properties' " w:xpath="/ns1:coreProperties[1]/ns0:creator[1]" w:storeItemID="{6C3C8BC8-F283-45AE-878A-BAB7291924A1}"/>
                                    <w:text/>
                                  </w:sdtPr>
                                  <w:sdtEndPr/>
                                  <w:sdtContent>
                                    <w:r w:rsidR="00FF092F">
                                      <w:t>XII RPL</w:t>
                                    </w:r>
                                  </w:sdtContent>
                                </w:sdt>
                                <w:r w:rsidR="003B4D34">
                                  <w:t> | </w:t>
                                </w:r>
                                <w:sdt>
                                  <w:sdtPr>
                                    <w:alias w:val="Course Title"/>
                                    <w:tag w:val=""/>
                                    <w:id w:val="-1837765368"/>
                                    <w:placeholder>
                                      <w:docPart w:val="673C08BF06DE438CA94B016AEFAC8593"/>
                                    </w:placeholder>
                                    <w:dataBinding w:prefixMappings="xmlns:ns0='http://purl.org/dc/elements/1.1/' xmlns:ns1='http://schemas.openxmlformats.org/package/2006/metadata/core-properties' " w:xpath="/ns1:coreProperties[1]/ns1:keywords[1]" w:storeItemID="{6C3C8BC8-F283-45AE-878A-BAB7291924A1}"/>
                                    <w:text/>
                                  </w:sdtPr>
                                  <w:sdtEndPr/>
                                  <w:sdtContent>
                                    <w:r w:rsidR="00FF092F">
                                      <w:t>APP Penjualan</w:t>
                                    </w:r>
                                  </w:sdtContent>
                                </w:sdt>
                                <w:r w:rsidR="003B4D34">
                                  <w:t> </w:t>
                                </w:r>
                                <w:r w:rsidR="00C67760">
                                  <w:t>V1.0.0</w:t>
                                </w:r>
                                <w:r w:rsidR="003B4D34">
                                  <w:t>| </w:t>
                                </w:r>
                                <w:sdt>
                                  <w:sdtPr>
                                    <w:alias w:val="Date"/>
                                    <w:tag w:val=""/>
                                    <w:id w:val="-1050065021"/>
                                    <w:placeholder>
                                      <w:docPart w:val="B18B098FCB4D4839A447796DBB928502"/>
                                    </w:placeholder>
                                    <w:dataBinding w:prefixMappings="xmlns:ns0='http://schemas.microsoft.com/office/2006/coverPageProps' " w:xpath="/ns0:CoverPageProperties[1]/ns0:PublishDate[1]" w:storeItemID="{55AF091B-3C7A-41E3-B477-F2FDAA23CFDA}"/>
                                    <w:date w:fullDate="2022-03-11T00:00:00Z">
                                      <w:dateFormat w:val="MMMM d, yyyy"/>
                                      <w:lid w:val="en-US"/>
                                      <w:storeMappedDataAs w:val="dateTime"/>
                                      <w:calendar w:val="gregorian"/>
                                    </w:date>
                                  </w:sdtPr>
                                  <w:sdtEndPr/>
                                  <w:sdtContent>
                                    <w:r w:rsidR="00FF092F">
                                      <w:t>March 11, 2022</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15D9257"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09E9B0D6" w14:textId="0B644334" w:rsidR="00851DCF" w:rsidRDefault="004C2279">
                          <w:pPr>
                            <w:pStyle w:val="ContactInfo"/>
                          </w:pPr>
                          <w:sdt>
                            <w:sdtPr>
                              <w:alias w:val="Name"/>
                              <w:tag w:val=""/>
                              <w:id w:val="20052229"/>
                              <w:placeholder>
                                <w:docPart w:val="D642D78FE4ED45109343C7078D2FF796"/>
                              </w:placeholder>
                              <w:dataBinding w:prefixMappings="xmlns:ns0='http://purl.org/dc/elements/1.1/' xmlns:ns1='http://schemas.openxmlformats.org/package/2006/metadata/core-properties' " w:xpath="/ns1:coreProperties[1]/ns0:creator[1]" w:storeItemID="{6C3C8BC8-F283-45AE-878A-BAB7291924A1}"/>
                              <w:text/>
                            </w:sdtPr>
                            <w:sdtEndPr/>
                            <w:sdtContent>
                              <w:r w:rsidR="00FF092F">
                                <w:t>XII RPL</w:t>
                              </w:r>
                            </w:sdtContent>
                          </w:sdt>
                          <w:r w:rsidR="003B4D34">
                            <w:t> | </w:t>
                          </w:r>
                          <w:sdt>
                            <w:sdtPr>
                              <w:alias w:val="Course Title"/>
                              <w:tag w:val=""/>
                              <w:id w:val="-1837765368"/>
                              <w:placeholder>
                                <w:docPart w:val="673C08BF06DE438CA94B016AEFAC8593"/>
                              </w:placeholder>
                              <w:dataBinding w:prefixMappings="xmlns:ns0='http://purl.org/dc/elements/1.1/' xmlns:ns1='http://schemas.openxmlformats.org/package/2006/metadata/core-properties' " w:xpath="/ns1:coreProperties[1]/ns1:keywords[1]" w:storeItemID="{6C3C8BC8-F283-45AE-878A-BAB7291924A1}"/>
                              <w:text/>
                            </w:sdtPr>
                            <w:sdtEndPr/>
                            <w:sdtContent>
                              <w:r w:rsidR="00FF092F">
                                <w:t>APP Penjualan</w:t>
                              </w:r>
                            </w:sdtContent>
                          </w:sdt>
                          <w:r w:rsidR="003B4D34">
                            <w:t> </w:t>
                          </w:r>
                          <w:r w:rsidR="00C67760">
                            <w:t>V1.0.0</w:t>
                          </w:r>
                          <w:r w:rsidR="003B4D34">
                            <w:t>| </w:t>
                          </w:r>
                          <w:sdt>
                            <w:sdtPr>
                              <w:alias w:val="Date"/>
                              <w:tag w:val=""/>
                              <w:id w:val="-1050065021"/>
                              <w:placeholder>
                                <w:docPart w:val="B18B098FCB4D4839A447796DBB928502"/>
                              </w:placeholder>
                              <w:dataBinding w:prefixMappings="xmlns:ns0='http://schemas.microsoft.com/office/2006/coverPageProps' " w:xpath="/ns0:CoverPageProperties[1]/ns0:PublishDate[1]" w:storeItemID="{55AF091B-3C7A-41E3-B477-F2FDAA23CFDA}"/>
                              <w:date w:fullDate="2022-03-11T00:00:00Z">
                                <w:dateFormat w:val="MMMM d, yyyy"/>
                                <w:lid w:val="en-US"/>
                                <w:storeMappedDataAs w:val="dateTime"/>
                                <w:calendar w:val="gregorian"/>
                              </w:date>
                            </w:sdtPr>
                            <w:sdtEndPr/>
                            <w:sdtContent>
                              <w:r w:rsidR="00FF092F">
                                <w:t>March 11, 2022</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1F792B99" wp14:editId="068A551E">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9744C8" w14:textId="77777777" w:rsidR="00851DCF" w:rsidRDefault="004C2279">
                                <w:pPr>
                                  <w:pStyle w:val="Title"/>
                                </w:pPr>
                                <w:sdt>
                                  <w:sdtPr>
                                    <w:alias w:val="Title"/>
                                    <w:tag w:val=""/>
                                    <w:id w:val="-1362433817"/>
                                    <w:dataBinding w:prefixMappings="xmlns:ns0='http://purl.org/dc/elements/1.1/' xmlns:ns1='http://schemas.openxmlformats.org/package/2006/metadata/core-properties' " w:xpath="/ns1:coreProperties[1]/ns0:title[1]" w:storeItemID="{6C3C8BC8-F283-45AE-878A-BAB7291924A1}"/>
                                    <w:text/>
                                  </w:sdtPr>
                                  <w:sdtEndPr/>
                                  <w:sdtContent>
                                    <w:r w:rsidR="00FF092F">
                                      <w:t>Laporan Uji Kom</w:t>
                                    </w:r>
                                  </w:sdtContent>
                                </w:sdt>
                              </w:p>
                              <w:p w14:paraId="0636806E" w14:textId="77777777" w:rsidR="00851DCF" w:rsidRDefault="004C2279">
                                <w:pPr>
                                  <w:pStyle w:val="Subtitle"/>
                                </w:pPr>
                                <w:sdt>
                                  <w:sdtPr>
                                    <w:alias w:val="Subtitle"/>
                                    <w:tag w:val=""/>
                                    <w:id w:val="1483585034"/>
                                    <w:dataBinding w:prefixMappings="xmlns:ns0='http://purl.org/dc/elements/1.1/' xmlns:ns1='http://schemas.openxmlformats.org/package/2006/metadata/core-properties' " w:xpath="/ns1:coreProperties[1]/ns0:subject[1]" w:storeItemID="{6C3C8BC8-F283-45AE-878A-BAB7291924A1}"/>
                                    <w:text/>
                                  </w:sdtPr>
                                  <w:sdtEndPr/>
                                  <w:sdtContent>
                                    <w:r w:rsidR="00FF092F">
                                      <w:t>Dimas triana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F792B99"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p w14:paraId="409744C8" w14:textId="77777777" w:rsidR="00851DCF" w:rsidRDefault="004C2279">
                          <w:pPr>
                            <w:pStyle w:val="Title"/>
                          </w:pPr>
                          <w:sdt>
                            <w:sdtPr>
                              <w:alias w:val="Title"/>
                              <w:tag w:val=""/>
                              <w:id w:val="-1362433817"/>
                              <w:dataBinding w:prefixMappings="xmlns:ns0='http://purl.org/dc/elements/1.1/' xmlns:ns1='http://schemas.openxmlformats.org/package/2006/metadata/core-properties' " w:xpath="/ns1:coreProperties[1]/ns0:title[1]" w:storeItemID="{6C3C8BC8-F283-45AE-878A-BAB7291924A1}"/>
                              <w:text/>
                            </w:sdtPr>
                            <w:sdtEndPr/>
                            <w:sdtContent>
                              <w:r w:rsidR="00FF092F">
                                <w:t>Laporan Uji Kom</w:t>
                              </w:r>
                            </w:sdtContent>
                          </w:sdt>
                        </w:p>
                        <w:p w14:paraId="0636806E" w14:textId="77777777" w:rsidR="00851DCF" w:rsidRDefault="004C2279">
                          <w:pPr>
                            <w:pStyle w:val="Subtitle"/>
                          </w:pPr>
                          <w:sdt>
                            <w:sdtPr>
                              <w:alias w:val="Subtitle"/>
                              <w:tag w:val=""/>
                              <w:id w:val="1483585034"/>
                              <w:dataBinding w:prefixMappings="xmlns:ns0='http://purl.org/dc/elements/1.1/' xmlns:ns1='http://schemas.openxmlformats.org/package/2006/metadata/core-properties' " w:xpath="/ns1:coreProperties[1]/ns0:subject[1]" w:storeItemID="{6C3C8BC8-F283-45AE-878A-BAB7291924A1}"/>
                              <w:text/>
                            </w:sdtPr>
                            <w:sdtEndPr/>
                            <w:sdtContent>
                              <w:r w:rsidR="00FF092F">
                                <w:t>Dimas triana</w:t>
                              </w:r>
                            </w:sdtContent>
                          </w:sdt>
                        </w:p>
                      </w:txbxContent>
                    </v:textbox>
                    <w10:wrap type="square" anchorx="margin" anchory="margin"/>
                  </v:shape>
                </w:pict>
              </mc:Fallback>
            </mc:AlternateContent>
          </w:r>
          <w:r>
            <w:rPr>
              <w:noProof/>
              <w:lang w:eastAsia="en-US"/>
            </w:rPr>
            <w:drawing>
              <wp:anchor distT="0" distB="0" distL="114300" distR="114300" simplePos="0" relativeHeight="251659264" behindDoc="1" locked="0" layoutInCell="1" allowOverlap="0" wp14:anchorId="03F00CC9" wp14:editId="2B2726EE">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14:paraId="00F3ACED" w14:textId="77777777" w:rsidR="00D878EC" w:rsidRDefault="003B4D34">
          <w:r>
            <w:br w:type="page"/>
          </w:r>
          <w:r w:rsidR="00D878EC">
            <w:lastRenderedPageBreak/>
            <w:br w:type="page"/>
          </w:r>
        </w:p>
        <w:p w14:paraId="37D37EAB" w14:textId="11A84F37" w:rsidR="00851DCF" w:rsidRDefault="004C2279"/>
      </w:sdtContent>
    </w:sdt>
    <w:bookmarkEnd w:id="4"/>
    <w:bookmarkEnd w:id="3"/>
    <w:bookmarkEnd w:id="2"/>
    <w:bookmarkEnd w:id="1"/>
    <w:bookmarkEnd w:id="0"/>
    <w:p w14:paraId="47AF3E9C" w14:textId="77777777" w:rsidR="00851DCF" w:rsidRDefault="00843157" w:rsidP="00843157">
      <w:pPr>
        <w:pStyle w:val="Heading1"/>
      </w:pPr>
      <w:r>
        <w:t>PEMBUKA</w:t>
      </w:r>
    </w:p>
    <w:p w14:paraId="2901D45E" w14:textId="77777777" w:rsidR="00843157" w:rsidRDefault="00843157" w:rsidP="00843157">
      <w:r>
        <w:t xml:space="preserve">Puji Syukur Kehadirat Allah SWT yang telah melimpahkan rahmat </w:t>
      </w:r>
      <w:r w:rsidR="00EF414B">
        <w:t>dan hidayah nya,</w:t>
      </w:r>
      <w:r>
        <w:t>sehingga</w:t>
      </w:r>
      <w:r w:rsidR="00EF414B">
        <w:t xml:space="preserve"> saya dapat menyelesaikan laporan proyek APP PENJUALAN</w:t>
      </w:r>
      <w:r>
        <w:t xml:space="preserve"> </w:t>
      </w:r>
    </w:p>
    <w:p w14:paraId="2AF607C2" w14:textId="03E90626" w:rsidR="00851DCF" w:rsidRDefault="00A25D1A">
      <w:pPr>
        <w:pStyle w:val="Heading1"/>
      </w:pPr>
      <w:r>
        <w:t>App Penjualan</w:t>
      </w:r>
    </w:p>
    <w:p w14:paraId="758A84C5" w14:textId="77777777" w:rsidR="00A25D1A" w:rsidRPr="00A25D1A" w:rsidRDefault="00A25D1A" w:rsidP="00A25D1A">
      <w:pPr>
        <w:shd w:val="clear" w:color="auto" w:fill="FFFFFF"/>
        <w:spacing w:before="0" w:after="0" w:line="240" w:lineRule="auto"/>
        <w:rPr>
          <w:rFonts w:ascii="Arial" w:eastAsia="Times New Roman" w:hAnsi="Arial" w:cs="Arial"/>
          <w:color w:val="222222"/>
          <w:lang w:eastAsia="en-US"/>
        </w:rPr>
      </w:pPr>
      <w:r w:rsidRPr="00A25D1A">
        <w:rPr>
          <w:rFonts w:ascii="Arial" w:eastAsia="Times New Roman" w:hAnsi="Arial" w:cs="Arial"/>
          <w:color w:val="222222"/>
          <w:lang w:eastAsia="en-US"/>
        </w:rPr>
        <w:t>Aplikasi penjualan ini adalah aplikasi yang dibuat dengan berbasis Web. Aplikasi Penjualan </w:t>
      </w:r>
    </w:p>
    <w:p w14:paraId="5E146889" w14:textId="77777777" w:rsidR="00A25D1A" w:rsidRPr="00A25D1A" w:rsidRDefault="00A25D1A" w:rsidP="00A25D1A">
      <w:pPr>
        <w:shd w:val="clear" w:color="auto" w:fill="FFFFFF"/>
        <w:spacing w:before="0" w:after="0" w:line="240" w:lineRule="auto"/>
        <w:rPr>
          <w:rFonts w:ascii="Arial" w:eastAsia="Times New Roman" w:hAnsi="Arial" w:cs="Arial"/>
          <w:color w:val="222222"/>
          <w:lang w:eastAsia="en-US"/>
        </w:rPr>
      </w:pPr>
      <w:r w:rsidRPr="00A25D1A">
        <w:rPr>
          <w:rFonts w:ascii="Arial" w:eastAsia="Times New Roman" w:hAnsi="Arial" w:cs="Arial"/>
          <w:color w:val="222222"/>
          <w:lang w:eastAsia="en-US"/>
        </w:rPr>
        <w:t>ini dapat di simpan pada server sehingga penggunaannya dapat dipergunakan melalui </w:t>
      </w:r>
    </w:p>
    <w:p w14:paraId="4FFB2A0F" w14:textId="77777777" w:rsidR="00A25D1A" w:rsidRPr="00A25D1A" w:rsidRDefault="00A25D1A" w:rsidP="00A25D1A">
      <w:pPr>
        <w:shd w:val="clear" w:color="auto" w:fill="FFFFFF"/>
        <w:spacing w:before="0" w:after="0" w:line="240" w:lineRule="auto"/>
        <w:rPr>
          <w:rFonts w:ascii="Arial" w:eastAsia="Times New Roman" w:hAnsi="Arial" w:cs="Arial"/>
          <w:color w:val="222222"/>
          <w:lang w:eastAsia="en-US"/>
        </w:rPr>
      </w:pPr>
      <w:r w:rsidRPr="00A25D1A">
        <w:rPr>
          <w:rFonts w:ascii="Arial" w:eastAsia="Times New Roman" w:hAnsi="Arial" w:cs="Arial"/>
          <w:color w:val="222222"/>
          <w:lang w:eastAsia="en-US"/>
        </w:rPr>
        <w:t>jaringan komputer lokal atau online dan digunakan secara bersamaan. Aplikasi penjualan </w:t>
      </w:r>
    </w:p>
    <w:p w14:paraId="71895691" w14:textId="77777777" w:rsidR="00A25D1A" w:rsidRPr="00A25D1A" w:rsidRDefault="00A25D1A" w:rsidP="00A25D1A">
      <w:pPr>
        <w:shd w:val="clear" w:color="auto" w:fill="FFFFFF"/>
        <w:spacing w:before="0" w:after="0" w:line="240" w:lineRule="auto"/>
        <w:rPr>
          <w:rFonts w:ascii="Arial" w:eastAsia="Times New Roman" w:hAnsi="Arial" w:cs="Arial"/>
          <w:color w:val="222222"/>
          <w:lang w:eastAsia="en-US"/>
        </w:rPr>
      </w:pPr>
      <w:r w:rsidRPr="00A25D1A">
        <w:rPr>
          <w:rFonts w:ascii="Arial" w:eastAsia="Times New Roman" w:hAnsi="Arial" w:cs="Arial"/>
          <w:color w:val="222222"/>
          <w:lang w:eastAsia="en-US"/>
        </w:rPr>
        <w:t>ini digunakan hanya untuk menangani kegiatan pembelian dan penjualan pada suatu Toko </w:t>
      </w:r>
    </w:p>
    <w:p w14:paraId="3CCADFB4" w14:textId="77777777" w:rsidR="00A25D1A" w:rsidRDefault="00A25D1A" w:rsidP="00A25D1A">
      <w:pPr>
        <w:shd w:val="clear" w:color="auto" w:fill="FFFFFF"/>
        <w:spacing w:before="0" w:after="0" w:line="240" w:lineRule="auto"/>
        <w:rPr>
          <w:rFonts w:ascii="Arial" w:eastAsia="Times New Roman" w:hAnsi="Arial" w:cs="Arial"/>
          <w:color w:val="222222"/>
          <w:lang w:eastAsia="en-US"/>
        </w:rPr>
      </w:pPr>
      <w:r w:rsidRPr="00A25D1A">
        <w:rPr>
          <w:rFonts w:ascii="Arial" w:eastAsia="Times New Roman" w:hAnsi="Arial" w:cs="Arial"/>
          <w:color w:val="222222"/>
          <w:lang w:eastAsia="en-US"/>
        </w:rPr>
        <w:t>secara langsung. </w:t>
      </w:r>
    </w:p>
    <w:p w14:paraId="0AE25D0B" w14:textId="77777777" w:rsidR="00DB2F41" w:rsidRPr="00A25D1A" w:rsidRDefault="00DB2F41" w:rsidP="00A25D1A">
      <w:pPr>
        <w:shd w:val="clear" w:color="auto" w:fill="FFFFFF"/>
        <w:spacing w:before="0" w:after="0" w:line="240" w:lineRule="auto"/>
        <w:rPr>
          <w:rFonts w:ascii="Arial" w:eastAsia="Times New Roman" w:hAnsi="Arial" w:cs="Arial"/>
          <w:color w:val="222222"/>
          <w:lang w:eastAsia="en-US"/>
        </w:rPr>
      </w:pPr>
    </w:p>
    <w:p w14:paraId="4DF4CCF0" w14:textId="77777777" w:rsidR="00A25D1A" w:rsidRPr="00A25D1A" w:rsidRDefault="00A25D1A" w:rsidP="00A25D1A">
      <w:pPr>
        <w:shd w:val="clear" w:color="auto" w:fill="FFFFFF"/>
        <w:spacing w:before="0" w:after="0" w:line="240" w:lineRule="auto"/>
        <w:rPr>
          <w:rFonts w:ascii="Arial" w:eastAsia="Times New Roman" w:hAnsi="Arial" w:cs="Arial"/>
          <w:color w:val="222222"/>
          <w:lang w:eastAsia="en-US"/>
        </w:rPr>
      </w:pPr>
      <w:r w:rsidRPr="00A25D1A">
        <w:rPr>
          <w:rFonts w:ascii="Arial" w:eastAsia="Times New Roman" w:hAnsi="Arial" w:cs="Arial"/>
          <w:color w:val="222222"/>
          <w:lang w:eastAsia="en-US"/>
        </w:rPr>
        <w:t>Untuk membuat Aplikasi ini tentunya diperlukan beberapa Tool. Adapun hal-hal yang </w:t>
      </w:r>
    </w:p>
    <w:p w14:paraId="4366F724" w14:textId="77777777" w:rsidR="00A25D1A" w:rsidRPr="00A25D1A" w:rsidRDefault="00A25D1A" w:rsidP="00A25D1A">
      <w:pPr>
        <w:shd w:val="clear" w:color="auto" w:fill="FFFFFF"/>
        <w:spacing w:before="0" w:after="0" w:line="240" w:lineRule="auto"/>
        <w:rPr>
          <w:rFonts w:ascii="Arial" w:eastAsia="Times New Roman" w:hAnsi="Arial" w:cs="Arial"/>
          <w:color w:val="222222"/>
          <w:lang w:eastAsia="en-US"/>
        </w:rPr>
      </w:pPr>
      <w:r w:rsidRPr="00A25D1A">
        <w:rPr>
          <w:rFonts w:ascii="Arial" w:eastAsia="Times New Roman" w:hAnsi="Arial" w:cs="Arial"/>
          <w:color w:val="222222"/>
          <w:lang w:eastAsia="en-US"/>
        </w:rPr>
        <w:t>diperlukan dalam pembuatan Aplikasi Penjualan adalah sebagai berikut:</w:t>
      </w:r>
    </w:p>
    <w:p w14:paraId="69F32DF8" w14:textId="751BB351" w:rsidR="00851DCF" w:rsidRDefault="00851DCF">
      <w:pPr>
        <w:jc w:val="center"/>
      </w:pPr>
    </w:p>
    <w:p w14:paraId="60402BC4" w14:textId="77777777" w:rsidR="00DB2F41" w:rsidRDefault="00DB2F41" w:rsidP="00DB2F41">
      <w:pPr>
        <w:pStyle w:val="Heading1"/>
      </w:pPr>
      <w:r>
        <w:t xml:space="preserve">A. Tool  </w:t>
      </w:r>
    </w:p>
    <w:p w14:paraId="18DBF903" w14:textId="77777777" w:rsidR="00DB2F41" w:rsidRDefault="00DB2F41" w:rsidP="00DB2F41">
      <w:r>
        <w:t xml:space="preserve">Aplikasi Penjualan yang akan dibuat memerlukan beberapa tool, antara lain: </w:t>
      </w:r>
    </w:p>
    <w:tbl>
      <w:tblPr>
        <w:tblStyle w:val="TableGrid0"/>
        <w:tblW w:w="8294" w:type="dxa"/>
        <w:tblInd w:w="726" w:type="dxa"/>
        <w:tblCellMar>
          <w:top w:w="52" w:type="dxa"/>
          <w:left w:w="107" w:type="dxa"/>
          <w:right w:w="115" w:type="dxa"/>
        </w:tblCellMar>
        <w:tblLook w:val="04A0" w:firstRow="1" w:lastRow="0" w:firstColumn="1" w:lastColumn="0" w:noHBand="0" w:noVBand="1"/>
      </w:tblPr>
      <w:tblGrid>
        <w:gridCol w:w="541"/>
        <w:gridCol w:w="3787"/>
        <w:gridCol w:w="3966"/>
      </w:tblGrid>
      <w:tr w:rsidR="00DB2F41" w14:paraId="530E4709" w14:textId="77777777" w:rsidTr="00DB2F41">
        <w:trPr>
          <w:trHeight w:val="346"/>
        </w:trPr>
        <w:tc>
          <w:tcPr>
            <w:tcW w:w="541" w:type="dxa"/>
            <w:tcBorders>
              <w:top w:val="single" w:sz="4" w:space="0" w:color="000000"/>
              <w:left w:val="single" w:sz="4" w:space="0" w:color="000000"/>
              <w:bottom w:val="single" w:sz="4" w:space="0" w:color="000000"/>
              <w:right w:val="single" w:sz="4" w:space="0" w:color="000000"/>
            </w:tcBorders>
            <w:shd w:val="clear" w:color="auto" w:fill="E2EFD9"/>
            <w:hideMark/>
          </w:tcPr>
          <w:p w14:paraId="49ECB6C4" w14:textId="77777777" w:rsidR="00DB2F41" w:rsidRDefault="00DB2F41">
            <w:pPr>
              <w:spacing w:line="276" w:lineRule="auto"/>
              <w:ind w:left="19"/>
            </w:pPr>
            <w:r>
              <w:t xml:space="preserve">No </w:t>
            </w:r>
          </w:p>
        </w:tc>
        <w:tc>
          <w:tcPr>
            <w:tcW w:w="3787" w:type="dxa"/>
            <w:tcBorders>
              <w:top w:val="single" w:sz="4" w:space="0" w:color="000000"/>
              <w:left w:val="single" w:sz="4" w:space="0" w:color="000000"/>
              <w:bottom w:val="single" w:sz="4" w:space="0" w:color="000000"/>
              <w:right w:val="single" w:sz="4" w:space="0" w:color="000000"/>
            </w:tcBorders>
            <w:shd w:val="clear" w:color="auto" w:fill="E2EFD9"/>
            <w:hideMark/>
          </w:tcPr>
          <w:p w14:paraId="192C4C68" w14:textId="77777777" w:rsidR="00DB2F41" w:rsidRDefault="00DB2F41">
            <w:pPr>
              <w:spacing w:line="276" w:lineRule="auto"/>
              <w:jc w:val="center"/>
            </w:pPr>
            <w:r>
              <w:t xml:space="preserve">Nama </w:t>
            </w:r>
          </w:p>
        </w:tc>
        <w:tc>
          <w:tcPr>
            <w:tcW w:w="3966" w:type="dxa"/>
            <w:tcBorders>
              <w:top w:val="single" w:sz="4" w:space="0" w:color="000000"/>
              <w:left w:val="single" w:sz="4" w:space="0" w:color="000000"/>
              <w:bottom w:val="single" w:sz="4" w:space="0" w:color="000000"/>
              <w:right w:val="single" w:sz="4" w:space="0" w:color="000000"/>
            </w:tcBorders>
            <w:shd w:val="clear" w:color="auto" w:fill="E2EFD9"/>
            <w:hideMark/>
          </w:tcPr>
          <w:p w14:paraId="537BE508" w14:textId="77777777" w:rsidR="00DB2F41" w:rsidRDefault="00DB2F41">
            <w:pPr>
              <w:spacing w:line="276" w:lineRule="auto"/>
              <w:jc w:val="center"/>
            </w:pPr>
            <w:r>
              <w:t xml:space="preserve">Keterangan </w:t>
            </w:r>
          </w:p>
        </w:tc>
      </w:tr>
      <w:tr w:rsidR="00DB2F41" w14:paraId="5F14E263" w14:textId="77777777" w:rsidTr="00DB2F41">
        <w:trPr>
          <w:trHeight w:val="347"/>
        </w:trPr>
        <w:tc>
          <w:tcPr>
            <w:tcW w:w="541" w:type="dxa"/>
            <w:tcBorders>
              <w:top w:val="single" w:sz="4" w:space="0" w:color="000000"/>
              <w:left w:val="single" w:sz="4" w:space="0" w:color="000000"/>
              <w:bottom w:val="single" w:sz="4" w:space="0" w:color="000000"/>
              <w:right w:val="single" w:sz="4" w:space="0" w:color="000000"/>
            </w:tcBorders>
            <w:hideMark/>
          </w:tcPr>
          <w:p w14:paraId="65C80A05" w14:textId="77777777" w:rsidR="00DB2F41" w:rsidRDefault="00DB2F41">
            <w:pPr>
              <w:spacing w:line="276" w:lineRule="auto"/>
              <w:jc w:val="center"/>
            </w:pPr>
            <w:r>
              <w:t xml:space="preserve">1 </w:t>
            </w:r>
          </w:p>
        </w:tc>
        <w:tc>
          <w:tcPr>
            <w:tcW w:w="3787" w:type="dxa"/>
            <w:tcBorders>
              <w:top w:val="single" w:sz="4" w:space="0" w:color="000000"/>
              <w:left w:val="single" w:sz="4" w:space="0" w:color="000000"/>
              <w:bottom w:val="single" w:sz="4" w:space="0" w:color="000000"/>
              <w:right w:val="single" w:sz="4" w:space="0" w:color="000000"/>
            </w:tcBorders>
            <w:hideMark/>
          </w:tcPr>
          <w:p w14:paraId="46355548" w14:textId="77777777" w:rsidR="00DB2F41" w:rsidRDefault="00DB2F41">
            <w:pPr>
              <w:spacing w:line="276" w:lineRule="auto"/>
            </w:pPr>
            <w:r>
              <w:t xml:space="preserve">Webserver </w:t>
            </w:r>
          </w:p>
        </w:tc>
        <w:tc>
          <w:tcPr>
            <w:tcW w:w="3966" w:type="dxa"/>
            <w:tcBorders>
              <w:top w:val="single" w:sz="4" w:space="0" w:color="000000"/>
              <w:left w:val="single" w:sz="4" w:space="0" w:color="000000"/>
              <w:bottom w:val="single" w:sz="4" w:space="0" w:color="000000"/>
              <w:right w:val="single" w:sz="4" w:space="0" w:color="000000"/>
            </w:tcBorders>
            <w:hideMark/>
          </w:tcPr>
          <w:p w14:paraId="0715817A" w14:textId="77777777" w:rsidR="00DB2F41" w:rsidRDefault="00DB2F41">
            <w:pPr>
              <w:spacing w:line="276" w:lineRule="auto"/>
              <w:ind w:left="2"/>
            </w:pPr>
            <w:r>
              <w:t xml:space="preserve">Apache/2.4.41 </w:t>
            </w:r>
          </w:p>
        </w:tc>
      </w:tr>
      <w:tr w:rsidR="00DB2F41" w14:paraId="137F107B" w14:textId="77777777" w:rsidTr="00DB2F41">
        <w:trPr>
          <w:trHeight w:val="348"/>
        </w:trPr>
        <w:tc>
          <w:tcPr>
            <w:tcW w:w="541" w:type="dxa"/>
            <w:tcBorders>
              <w:top w:val="single" w:sz="4" w:space="0" w:color="000000"/>
              <w:left w:val="single" w:sz="4" w:space="0" w:color="000000"/>
              <w:bottom w:val="single" w:sz="4" w:space="0" w:color="000000"/>
              <w:right w:val="single" w:sz="4" w:space="0" w:color="000000"/>
            </w:tcBorders>
            <w:hideMark/>
          </w:tcPr>
          <w:p w14:paraId="3F3DCB3A" w14:textId="77777777" w:rsidR="00DB2F41" w:rsidRDefault="00DB2F41">
            <w:pPr>
              <w:spacing w:line="276" w:lineRule="auto"/>
              <w:jc w:val="center"/>
            </w:pPr>
            <w:r>
              <w:t xml:space="preserve">2 </w:t>
            </w:r>
          </w:p>
        </w:tc>
        <w:tc>
          <w:tcPr>
            <w:tcW w:w="3787" w:type="dxa"/>
            <w:tcBorders>
              <w:top w:val="single" w:sz="4" w:space="0" w:color="000000"/>
              <w:left w:val="single" w:sz="4" w:space="0" w:color="000000"/>
              <w:bottom w:val="single" w:sz="4" w:space="0" w:color="000000"/>
              <w:right w:val="single" w:sz="4" w:space="0" w:color="000000"/>
            </w:tcBorders>
            <w:hideMark/>
          </w:tcPr>
          <w:p w14:paraId="40AA530D" w14:textId="77777777" w:rsidR="00DB2F41" w:rsidRDefault="00DB2F41">
            <w:pPr>
              <w:spacing w:line="276" w:lineRule="auto"/>
            </w:pPr>
            <w:r>
              <w:t xml:space="preserve">Bahasa Pemograman </w:t>
            </w:r>
          </w:p>
        </w:tc>
        <w:tc>
          <w:tcPr>
            <w:tcW w:w="3966" w:type="dxa"/>
            <w:tcBorders>
              <w:top w:val="single" w:sz="4" w:space="0" w:color="000000"/>
              <w:left w:val="single" w:sz="4" w:space="0" w:color="000000"/>
              <w:bottom w:val="single" w:sz="4" w:space="0" w:color="000000"/>
              <w:right w:val="single" w:sz="4" w:space="0" w:color="000000"/>
            </w:tcBorders>
            <w:hideMark/>
          </w:tcPr>
          <w:p w14:paraId="6140F189" w14:textId="453BAB58" w:rsidR="00DB2F41" w:rsidRDefault="00426791">
            <w:pPr>
              <w:spacing w:line="276" w:lineRule="auto"/>
            </w:pPr>
            <w:r>
              <w:t>PHP/7.3.2</w:t>
            </w:r>
            <w:r w:rsidR="00DB2F41">
              <w:t xml:space="preserve">  </w:t>
            </w:r>
          </w:p>
        </w:tc>
      </w:tr>
      <w:tr w:rsidR="00DB2F41" w14:paraId="127222D9" w14:textId="77777777" w:rsidTr="00DB2F41">
        <w:trPr>
          <w:trHeight w:val="346"/>
        </w:trPr>
        <w:tc>
          <w:tcPr>
            <w:tcW w:w="541" w:type="dxa"/>
            <w:tcBorders>
              <w:top w:val="single" w:sz="4" w:space="0" w:color="000000"/>
              <w:left w:val="single" w:sz="4" w:space="0" w:color="000000"/>
              <w:bottom w:val="single" w:sz="4" w:space="0" w:color="000000"/>
              <w:right w:val="single" w:sz="4" w:space="0" w:color="000000"/>
            </w:tcBorders>
            <w:hideMark/>
          </w:tcPr>
          <w:p w14:paraId="0CA7EDE4" w14:textId="77777777" w:rsidR="00DB2F41" w:rsidRDefault="00DB2F41">
            <w:pPr>
              <w:spacing w:line="276" w:lineRule="auto"/>
              <w:jc w:val="center"/>
            </w:pPr>
            <w:r>
              <w:t xml:space="preserve">3 </w:t>
            </w:r>
          </w:p>
        </w:tc>
        <w:tc>
          <w:tcPr>
            <w:tcW w:w="3787" w:type="dxa"/>
            <w:tcBorders>
              <w:top w:val="single" w:sz="4" w:space="0" w:color="000000"/>
              <w:left w:val="single" w:sz="4" w:space="0" w:color="000000"/>
              <w:bottom w:val="single" w:sz="4" w:space="0" w:color="000000"/>
              <w:right w:val="single" w:sz="4" w:space="0" w:color="000000"/>
            </w:tcBorders>
            <w:hideMark/>
          </w:tcPr>
          <w:p w14:paraId="215E07F1" w14:textId="77777777" w:rsidR="00DB2F41" w:rsidRDefault="00DB2F41">
            <w:pPr>
              <w:spacing w:line="276" w:lineRule="auto"/>
            </w:pPr>
            <w:r>
              <w:t xml:space="preserve">Basis Data </w:t>
            </w:r>
          </w:p>
        </w:tc>
        <w:tc>
          <w:tcPr>
            <w:tcW w:w="3966" w:type="dxa"/>
            <w:tcBorders>
              <w:top w:val="single" w:sz="4" w:space="0" w:color="000000"/>
              <w:left w:val="single" w:sz="4" w:space="0" w:color="000000"/>
              <w:bottom w:val="single" w:sz="4" w:space="0" w:color="000000"/>
              <w:right w:val="single" w:sz="4" w:space="0" w:color="000000"/>
            </w:tcBorders>
            <w:hideMark/>
          </w:tcPr>
          <w:p w14:paraId="2F63604C" w14:textId="77777777" w:rsidR="00DB2F41" w:rsidRDefault="00DB2F41">
            <w:pPr>
              <w:spacing w:line="276" w:lineRule="auto"/>
              <w:ind w:left="2"/>
            </w:pPr>
            <w:r>
              <w:t xml:space="preserve">MySQL/MariaDB (10.4.6-MariaDB) </w:t>
            </w:r>
          </w:p>
        </w:tc>
      </w:tr>
      <w:tr w:rsidR="00DB2F41" w14:paraId="26743127" w14:textId="77777777" w:rsidTr="00DB2F41">
        <w:trPr>
          <w:trHeight w:val="348"/>
        </w:trPr>
        <w:tc>
          <w:tcPr>
            <w:tcW w:w="541" w:type="dxa"/>
            <w:tcBorders>
              <w:top w:val="single" w:sz="4" w:space="0" w:color="000000"/>
              <w:left w:val="single" w:sz="4" w:space="0" w:color="000000"/>
              <w:bottom w:val="single" w:sz="4" w:space="0" w:color="000000"/>
              <w:right w:val="single" w:sz="4" w:space="0" w:color="000000"/>
            </w:tcBorders>
            <w:hideMark/>
          </w:tcPr>
          <w:p w14:paraId="3FAF8D23" w14:textId="77777777" w:rsidR="00DB2F41" w:rsidRDefault="00DB2F41">
            <w:pPr>
              <w:spacing w:line="276" w:lineRule="auto"/>
              <w:jc w:val="center"/>
            </w:pPr>
            <w:r>
              <w:t xml:space="preserve">4 </w:t>
            </w:r>
          </w:p>
        </w:tc>
        <w:tc>
          <w:tcPr>
            <w:tcW w:w="3787" w:type="dxa"/>
            <w:tcBorders>
              <w:top w:val="single" w:sz="4" w:space="0" w:color="000000"/>
              <w:left w:val="single" w:sz="4" w:space="0" w:color="000000"/>
              <w:bottom w:val="single" w:sz="4" w:space="0" w:color="000000"/>
              <w:right w:val="single" w:sz="4" w:space="0" w:color="000000"/>
            </w:tcBorders>
            <w:hideMark/>
          </w:tcPr>
          <w:p w14:paraId="4CC65B4B" w14:textId="77777777" w:rsidR="00DB2F41" w:rsidRDefault="00DB2F41">
            <w:pPr>
              <w:spacing w:line="276" w:lineRule="auto"/>
            </w:pPr>
            <w:r>
              <w:t xml:space="preserve">Text Editor </w:t>
            </w:r>
          </w:p>
        </w:tc>
        <w:tc>
          <w:tcPr>
            <w:tcW w:w="3966" w:type="dxa"/>
            <w:tcBorders>
              <w:top w:val="single" w:sz="4" w:space="0" w:color="000000"/>
              <w:left w:val="single" w:sz="4" w:space="0" w:color="000000"/>
              <w:bottom w:val="single" w:sz="4" w:space="0" w:color="000000"/>
              <w:right w:val="single" w:sz="4" w:space="0" w:color="000000"/>
            </w:tcBorders>
            <w:hideMark/>
          </w:tcPr>
          <w:p w14:paraId="70A93571" w14:textId="4254F69D" w:rsidR="00DB2F41" w:rsidRDefault="00522AFF">
            <w:pPr>
              <w:spacing w:line="276" w:lineRule="auto"/>
              <w:ind w:left="1"/>
            </w:pPr>
            <w:r>
              <w:t>Sublime Text 3</w:t>
            </w:r>
          </w:p>
        </w:tc>
      </w:tr>
      <w:tr w:rsidR="00DB2F41" w14:paraId="58104365" w14:textId="77777777" w:rsidTr="00DB2F41">
        <w:trPr>
          <w:trHeight w:val="346"/>
        </w:trPr>
        <w:tc>
          <w:tcPr>
            <w:tcW w:w="541" w:type="dxa"/>
            <w:tcBorders>
              <w:top w:val="single" w:sz="4" w:space="0" w:color="000000"/>
              <w:left w:val="single" w:sz="4" w:space="0" w:color="000000"/>
              <w:bottom w:val="single" w:sz="4" w:space="0" w:color="000000"/>
              <w:right w:val="single" w:sz="4" w:space="0" w:color="000000"/>
            </w:tcBorders>
            <w:hideMark/>
          </w:tcPr>
          <w:p w14:paraId="528E7DCF" w14:textId="77777777" w:rsidR="00DB2F41" w:rsidRDefault="00DB2F41">
            <w:pPr>
              <w:spacing w:line="276" w:lineRule="auto"/>
              <w:jc w:val="center"/>
            </w:pPr>
            <w:r>
              <w:t xml:space="preserve">5 </w:t>
            </w:r>
          </w:p>
        </w:tc>
        <w:tc>
          <w:tcPr>
            <w:tcW w:w="3787" w:type="dxa"/>
            <w:tcBorders>
              <w:top w:val="single" w:sz="4" w:space="0" w:color="000000"/>
              <w:left w:val="single" w:sz="4" w:space="0" w:color="000000"/>
              <w:bottom w:val="single" w:sz="4" w:space="0" w:color="000000"/>
              <w:right w:val="single" w:sz="4" w:space="0" w:color="000000"/>
            </w:tcBorders>
            <w:hideMark/>
          </w:tcPr>
          <w:p w14:paraId="3F7D4378" w14:textId="77777777" w:rsidR="00DB2F41" w:rsidRDefault="00DB2F41">
            <w:pPr>
              <w:spacing w:line="276" w:lineRule="auto"/>
            </w:pPr>
            <w:r>
              <w:t xml:space="preserve">Web Browser </w:t>
            </w:r>
          </w:p>
        </w:tc>
        <w:tc>
          <w:tcPr>
            <w:tcW w:w="3966" w:type="dxa"/>
            <w:tcBorders>
              <w:top w:val="single" w:sz="4" w:space="0" w:color="000000"/>
              <w:left w:val="single" w:sz="4" w:space="0" w:color="000000"/>
              <w:bottom w:val="single" w:sz="4" w:space="0" w:color="000000"/>
              <w:right w:val="single" w:sz="4" w:space="0" w:color="000000"/>
            </w:tcBorders>
            <w:hideMark/>
          </w:tcPr>
          <w:p w14:paraId="43922132" w14:textId="77777777" w:rsidR="00DB2F41" w:rsidRDefault="00DB2F41">
            <w:pPr>
              <w:spacing w:line="276" w:lineRule="auto"/>
              <w:ind w:left="2"/>
            </w:pPr>
            <w:r>
              <w:t xml:space="preserve">Google Chrome </w:t>
            </w:r>
          </w:p>
        </w:tc>
      </w:tr>
      <w:tr w:rsidR="00DB2F41" w14:paraId="3AD77ECE" w14:textId="77777777" w:rsidTr="00DB2F41">
        <w:trPr>
          <w:trHeight w:val="348"/>
        </w:trPr>
        <w:tc>
          <w:tcPr>
            <w:tcW w:w="541" w:type="dxa"/>
            <w:tcBorders>
              <w:top w:val="single" w:sz="4" w:space="0" w:color="000000"/>
              <w:left w:val="single" w:sz="4" w:space="0" w:color="000000"/>
              <w:bottom w:val="single" w:sz="4" w:space="0" w:color="000000"/>
              <w:right w:val="single" w:sz="4" w:space="0" w:color="000000"/>
            </w:tcBorders>
            <w:hideMark/>
          </w:tcPr>
          <w:p w14:paraId="02F6576E" w14:textId="77777777" w:rsidR="00DB2F41" w:rsidRDefault="00DB2F41">
            <w:pPr>
              <w:spacing w:line="276" w:lineRule="auto"/>
              <w:jc w:val="center"/>
            </w:pPr>
            <w:r>
              <w:t xml:space="preserve">6 </w:t>
            </w:r>
          </w:p>
        </w:tc>
        <w:tc>
          <w:tcPr>
            <w:tcW w:w="3787" w:type="dxa"/>
            <w:tcBorders>
              <w:top w:val="single" w:sz="4" w:space="0" w:color="000000"/>
              <w:left w:val="single" w:sz="4" w:space="0" w:color="000000"/>
              <w:bottom w:val="single" w:sz="4" w:space="0" w:color="000000"/>
              <w:right w:val="single" w:sz="4" w:space="0" w:color="000000"/>
            </w:tcBorders>
            <w:hideMark/>
          </w:tcPr>
          <w:p w14:paraId="3F84D35A" w14:textId="77777777" w:rsidR="00DB2F41" w:rsidRDefault="00DB2F41">
            <w:pPr>
              <w:spacing w:line="276" w:lineRule="auto"/>
            </w:pPr>
            <w:r>
              <w:t xml:space="preserve">Remote Basis Data </w:t>
            </w:r>
          </w:p>
        </w:tc>
        <w:tc>
          <w:tcPr>
            <w:tcW w:w="3966" w:type="dxa"/>
            <w:tcBorders>
              <w:top w:val="single" w:sz="4" w:space="0" w:color="000000"/>
              <w:left w:val="single" w:sz="4" w:space="0" w:color="000000"/>
              <w:bottom w:val="single" w:sz="4" w:space="0" w:color="000000"/>
              <w:right w:val="single" w:sz="4" w:space="0" w:color="000000"/>
            </w:tcBorders>
            <w:hideMark/>
          </w:tcPr>
          <w:p w14:paraId="65AD0CF8" w14:textId="77777777" w:rsidR="00DB2F41" w:rsidRDefault="00DB2F41">
            <w:pPr>
              <w:spacing w:line="276" w:lineRule="auto"/>
              <w:ind w:left="2"/>
            </w:pPr>
            <w:r>
              <w:t xml:space="preserve">SQLyog GUI v12.5.1 </w:t>
            </w:r>
          </w:p>
        </w:tc>
      </w:tr>
      <w:tr w:rsidR="00DB2F41" w14:paraId="5A0045B7" w14:textId="77777777" w:rsidTr="00DB2F41">
        <w:trPr>
          <w:trHeight w:val="348"/>
        </w:trPr>
        <w:tc>
          <w:tcPr>
            <w:tcW w:w="541" w:type="dxa"/>
            <w:tcBorders>
              <w:top w:val="single" w:sz="4" w:space="0" w:color="000000"/>
              <w:left w:val="single" w:sz="4" w:space="0" w:color="000000"/>
              <w:bottom w:val="single" w:sz="4" w:space="0" w:color="000000"/>
              <w:right w:val="single" w:sz="4" w:space="0" w:color="000000"/>
            </w:tcBorders>
            <w:hideMark/>
          </w:tcPr>
          <w:p w14:paraId="78287036" w14:textId="77777777" w:rsidR="00DB2F41" w:rsidRDefault="00DB2F41">
            <w:pPr>
              <w:spacing w:line="276" w:lineRule="auto"/>
              <w:jc w:val="center"/>
            </w:pPr>
            <w:r>
              <w:t xml:space="preserve">7 </w:t>
            </w:r>
          </w:p>
        </w:tc>
        <w:tc>
          <w:tcPr>
            <w:tcW w:w="3787" w:type="dxa"/>
            <w:tcBorders>
              <w:top w:val="single" w:sz="4" w:space="0" w:color="000000"/>
              <w:left w:val="single" w:sz="4" w:space="0" w:color="000000"/>
              <w:bottom w:val="single" w:sz="4" w:space="0" w:color="000000"/>
              <w:right w:val="single" w:sz="4" w:space="0" w:color="000000"/>
            </w:tcBorders>
            <w:hideMark/>
          </w:tcPr>
          <w:p w14:paraId="4265BD7B" w14:textId="77777777" w:rsidR="00DB2F41" w:rsidRDefault="00DB2F41">
            <w:pPr>
              <w:spacing w:line="276" w:lineRule="auto"/>
            </w:pPr>
            <w:r>
              <w:t xml:space="preserve">Designer Pemodelan </w:t>
            </w:r>
          </w:p>
        </w:tc>
        <w:tc>
          <w:tcPr>
            <w:tcW w:w="3966" w:type="dxa"/>
            <w:tcBorders>
              <w:top w:val="single" w:sz="4" w:space="0" w:color="000000"/>
              <w:left w:val="single" w:sz="4" w:space="0" w:color="000000"/>
              <w:bottom w:val="single" w:sz="4" w:space="0" w:color="000000"/>
              <w:right w:val="single" w:sz="4" w:space="0" w:color="000000"/>
            </w:tcBorders>
            <w:hideMark/>
          </w:tcPr>
          <w:p w14:paraId="5422E6E2" w14:textId="77777777" w:rsidR="00DB2F41" w:rsidRDefault="00DB2F41">
            <w:pPr>
              <w:spacing w:line="276" w:lineRule="auto"/>
              <w:ind w:left="2"/>
            </w:pPr>
            <w:r>
              <w:t xml:space="preserve">Enterprise architect </w:t>
            </w:r>
          </w:p>
        </w:tc>
      </w:tr>
      <w:tr w:rsidR="00DB2F41" w14:paraId="716ED958" w14:textId="77777777" w:rsidTr="00DB2F41">
        <w:trPr>
          <w:trHeight w:val="346"/>
        </w:trPr>
        <w:tc>
          <w:tcPr>
            <w:tcW w:w="541" w:type="dxa"/>
            <w:tcBorders>
              <w:top w:val="single" w:sz="4" w:space="0" w:color="000000"/>
              <w:left w:val="single" w:sz="4" w:space="0" w:color="000000"/>
              <w:bottom w:val="single" w:sz="4" w:space="0" w:color="000000"/>
              <w:right w:val="single" w:sz="4" w:space="0" w:color="000000"/>
            </w:tcBorders>
            <w:hideMark/>
          </w:tcPr>
          <w:p w14:paraId="577F609C" w14:textId="77777777" w:rsidR="00DB2F41" w:rsidRDefault="00DB2F41">
            <w:pPr>
              <w:spacing w:line="276" w:lineRule="auto"/>
              <w:jc w:val="center"/>
            </w:pPr>
            <w:r>
              <w:t xml:space="preserve">8 </w:t>
            </w:r>
          </w:p>
        </w:tc>
        <w:tc>
          <w:tcPr>
            <w:tcW w:w="3787" w:type="dxa"/>
            <w:tcBorders>
              <w:top w:val="single" w:sz="4" w:space="0" w:color="000000"/>
              <w:left w:val="single" w:sz="4" w:space="0" w:color="000000"/>
              <w:bottom w:val="single" w:sz="4" w:space="0" w:color="000000"/>
              <w:right w:val="single" w:sz="4" w:space="0" w:color="000000"/>
            </w:tcBorders>
            <w:hideMark/>
          </w:tcPr>
          <w:p w14:paraId="4CAA266D" w14:textId="77777777" w:rsidR="00DB2F41" w:rsidRDefault="00DB2F41">
            <w:pPr>
              <w:spacing w:line="276" w:lineRule="auto"/>
            </w:pPr>
            <w:r>
              <w:t xml:space="preserve">Designer Interface </w:t>
            </w:r>
          </w:p>
        </w:tc>
        <w:tc>
          <w:tcPr>
            <w:tcW w:w="3966" w:type="dxa"/>
            <w:tcBorders>
              <w:top w:val="single" w:sz="4" w:space="0" w:color="000000"/>
              <w:left w:val="single" w:sz="4" w:space="0" w:color="000000"/>
              <w:bottom w:val="single" w:sz="4" w:space="0" w:color="000000"/>
              <w:right w:val="single" w:sz="4" w:space="0" w:color="000000"/>
            </w:tcBorders>
            <w:hideMark/>
          </w:tcPr>
          <w:p w14:paraId="3690F0B3" w14:textId="35714F20" w:rsidR="00DB2F41" w:rsidRDefault="00522AFF">
            <w:pPr>
              <w:spacing w:line="276" w:lineRule="auto"/>
              <w:ind w:left="1"/>
            </w:pPr>
            <w:r>
              <w:t>Fig</w:t>
            </w:r>
            <w:r w:rsidR="00DB2F41">
              <w:t xml:space="preserve">ma.com </w:t>
            </w:r>
          </w:p>
        </w:tc>
      </w:tr>
    </w:tbl>
    <w:p w14:paraId="206E9C5D" w14:textId="4915B150" w:rsidR="00851DCF" w:rsidRDefault="00851DCF"/>
    <w:p w14:paraId="4B2F8BE0" w14:textId="77777777" w:rsidR="006741FD" w:rsidRDefault="006741FD" w:rsidP="006741FD">
      <w:pPr>
        <w:pStyle w:val="Heading1"/>
      </w:pPr>
      <w:r>
        <w:lastRenderedPageBreak/>
        <w:t xml:space="preserve">B. Analisa  </w:t>
      </w:r>
    </w:p>
    <w:p w14:paraId="7A15DBAD" w14:textId="77777777" w:rsidR="006741FD" w:rsidRDefault="006741FD" w:rsidP="005C5BDA">
      <w:pPr>
        <w:ind w:firstLine="720"/>
      </w:pPr>
      <w:r>
        <w:t xml:space="preserve">Sebelum implementasi pembuatan Aplikasi Penjualan tahapan pertama kali dilakukan yaitu dengan menganalisa pengguna dan kegiatan yang dilakukan oleh pengguna tersebut. Hasil dari analisa Aplikasi Penjualan ini ada 3 jenis pengguna yang terlibat beserta kegiatannya, yaitu: </w:t>
      </w:r>
    </w:p>
    <w:tbl>
      <w:tblPr>
        <w:tblStyle w:val="TableGrid0"/>
        <w:tblW w:w="8294" w:type="dxa"/>
        <w:tblInd w:w="726" w:type="dxa"/>
        <w:tblCellMar>
          <w:right w:w="115" w:type="dxa"/>
        </w:tblCellMar>
        <w:tblLook w:val="04A0" w:firstRow="1" w:lastRow="0" w:firstColumn="1" w:lastColumn="0" w:noHBand="0" w:noVBand="1"/>
      </w:tblPr>
      <w:tblGrid>
        <w:gridCol w:w="661"/>
        <w:gridCol w:w="1858"/>
        <w:gridCol w:w="562"/>
        <w:gridCol w:w="5213"/>
      </w:tblGrid>
      <w:tr w:rsidR="006741FD" w14:paraId="46897A26" w14:textId="77777777" w:rsidTr="006741FD">
        <w:trPr>
          <w:trHeight w:val="346"/>
        </w:trPr>
        <w:tc>
          <w:tcPr>
            <w:tcW w:w="661" w:type="dxa"/>
            <w:tcBorders>
              <w:top w:val="single" w:sz="4" w:space="0" w:color="000000"/>
              <w:left w:val="single" w:sz="4" w:space="0" w:color="000000"/>
              <w:bottom w:val="single" w:sz="4" w:space="0" w:color="000000"/>
              <w:right w:val="single" w:sz="4" w:space="0" w:color="000000"/>
            </w:tcBorders>
            <w:shd w:val="clear" w:color="auto" w:fill="E2EFD9"/>
            <w:hideMark/>
          </w:tcPr>
          <w:p w14:paraId="33996ABE" w14:textId="77777777" w:rsidR="006741FD" w:rsidRDefault="006741FD">
            <w:pPr>
              <w:spacing w:line="276" w:lineRule="auto"/>
              <w:ind w:left="186"/>
            </w:pPr>
            <w:r>
              <w:t xml:space="preserve">No </w:t>
            </w:r>
          </w:p>
        </w:tc>
        <w:tc>
          <w:tcPr>
            <w:tcW w:w="1858" w:type="dxa"/>
            <w:tcBorders>
              <w:top w:val="single" w:sz="4" w:space="0" w:color="000000"/>
              <w:left w:val="single" w:sz="4" w:space="0" w:color="000000"/>
              <w:bottom w:val="single" w:sz="4" w:space="0" w:color="000000"/>
              <w:right w:val="single" w:sz="4" w:space="0" w:color="000000"/>
            </w:tcBorders>
            <w:shd w:val="clear" w:color="auto" w:fill="E2EFD9"/>
            <w:hideMark/>
          </w:tcPr>
          <w:p w14:paraId="1FA0CE45" w14:textId="77777777" w:rsidR="006741FD" w:rsidRDefault="006741FD">
            <w:pPr>
              <w:spacing w:line="276" w:lineRule="auto"/>
              <w:jc w:val="center"/>
            </w:pPr>
            <w:r>
              <w:t xml:space="preserve">Pengguna </w:t>
            </w:r>
          </w:p>
        </w:tc>
        <w:tc>
          <w:tcPr>
            <w:tcW w:w="562" w:type="dxa"/>
            <w:tcBorders>
              <w:top w:val="single" w:sz="4" w:space="0" w:color="000000"/>
              <w:left w:val="single" w:sz="4" w:space="0" w:color="000000"/>
              <w:bottom w:val="single" w:sz="4" w:space="0" w:color="000000"/>
              <w:right w:val="nil"/>
            </w:tcBorders>
            <w:shd w:val="clear" w:color="auto" w:fill="E2EFD9"/>
          </w:tcPr>
          <w:p w14:paraId="7715FF56" w14:textId="77777777" w:rsidR="006741FD" w:rsidRDefault="006741FD">
            <w:pPr>
              <w:spacing w:line="276" w:lineRule="auto"/>
            </w:pPr>
          </w:p>
        </w:tc>
        <w:tc>
          <w:tcPr>
            <w:tcW w:w="5214" w:type="dxa"/>
            <w:tcBorders>
              <w:top w:val="single" w:sz="4" w:space="0" w:color="000000"/>
              <w:left w:val="nil"/>
              <w:bottom w:val="single" w:sz="4" w:space="0" w:color="000000"/>
              <w:right w:val="single" w:sz="4" w:space="0" w:color="000000"/>
            </w:tcBorders>
            <w:shd w:val="clear" w:color="auto" w:fill="E2EFD9"/>
            <w:hideMark/>
          </w:tcPr>
          <w:p w14:paraId="21F17104" w14:textId="77777777" w:rsidR="006741FD" w:rsidRDefault="006741FD">
            <w:pPr>
              <w:spacing w:line="276" w:lineRule="auto"/>
              <w:jc w:val="center"/>
            </w:pPr>
            <w:r>
              <w:t xml:space="preserve">Kegiatan </w:t>
            </w:r>
          </w:p>
        </w:tc>
      </w:tr>
      <w:tr w:rsidR="006741FD" w14:paraId="3217601C" w14:textId="77777777" w:rsidTr="006741FD">
        <w:trPr>
          <w:trHeight w:val="323"/>
        </w:trPr>
        <w:tc>
          <w:tcPr>
            <w:tcW w:w="661" w:type="dxa"/>
            <w:tcBorders>
              <w:top w:val="single" w:sz="4" w:space="0" w:color="000000"/>
              <w:left w:val="single" w:sz="4" w:space="0" w:color="000000"/>
              <w:bottom w:val="nil"/>
              <w:right w:val="single" w:sz="4" w:space="0" w:color="000000"/>
            </w:tcBorders>
            <w:hideMark/>
          </w:tcPr>
          <w:p w14:paraId="231FD986" w14:textId="77777777" w:rsidR="006741FD" w:rsidRDefault="006741FD">
            <w:pPr>
              <w:spacing w:line="276" w:lineRule="auto"/>
              <w:jc w:val="center"/>
            </w:pPr>
            <w:r>
              <w:t xml:space="preserve">1 </w:t>
            </w:r>
          </w:p>
        </w:tc>
        <w:tc>
          <w:tcPr>
            <w:tcW w:w="1858" w:type="dxa"/>
            <w:tcBorders>
              <w:top w:val="single" w:sz="4" w:space="0" w:color="000000"/>
              <w:left w:val="single" w:sz="4" w:space="0" w:color="000000"/>
              <w:bottom w:val="nil"/>
              <w:right w:val="single" w:sz="4" w:space="0" w:color="000000"/>
            </w:tcBorders>
            <w:hideMark/>
          </w:tcPr>
          <w:p w14:paraId="17E8BBBB" w14:textId="77777777" w:rsidR="006741FD" w:rsidRDefault="006741FD">
            <w:pPr>
              <w:spacing w:line="276" w:lineRule="auto"/>
              <w:ind w:left="107"/>
            </w:pPr>
            <w:r>
              <w:t xml:space="preserve">Pemilik </w:t>
            </w:r>
          </w:p>
        </w:tc>
        <w:tc>
          <w:tcPr>
            <w:tcW w:w="562" w:type="dxa"/>
            <w:tcBorders>
              <w:top w:val="single" w:sz="4" w:space="0" w:color="000000"/>
              <w:left w:val="single" w:sz="4" w:space="0" w:color="000000"/>
              <w:bottom w:val="nil"/>
              <w:right w:val="nil"/>
            </w:tcBorders>
            <w:hideMark/>
          </w:tcPr>
          <w:p w14:paraId="5676A470" w14:textId="77777777" w:rsidR="006741FD" w:rsidRDefault="006741FD">
            <w:pPr>
              <w:spacing w:line="276" w:lineRule="auto"/>
              <w:jc w:val="center"/>
            </w:pPr>
            <w:r>
              <w:t xml:space="preserve">- </w:t>
            </w:r>
          </w:p>
        </w:tc>
        <w:tc>
          <w:tcPr>
            <w:tcW w:w="5214" w:type="dxa"/>
            <w:tcBorders>
              <w:top w:val="single" w:sz="4" w:space="0" w:color="000000"/>
              <w:left w:val="nil"/>
              <w:bottom w:val="nil"/>
              <w:right w:val="single" w:sz="4" w:space="0" w:color="000000"/>
            </w:tcBorders>
            <w:hideMark/>
          </w:tcPr>
          <w:p w14:paraId="208F3CAC" w14:textId="77777777" w:rsidR="006741FD" w:rsidRDefault="006741FD">
            <w:pPr>
              <w:spacing w:line="276" w:lineRule="auto"/>
            </w:pPr>
            <w:r>
              <w:t xml:space="preserve">Login </w:t>
            </w:r>
          </w:p>
        </w:tc>
      </w:tr>
      <w:tr w:rsidR="006741FD" w14:paraId="0AE59819" w14:textId="77777777" w:rsidTr="006741FD">
        <w:trPr>
          <w:trHeight w:val="293"/>
        </w:trPr>
        <w:tc>
          <w:tcPr>
            <w:tcW w:w="661" w:type="dxa"/>
            <w:tcBorders>
              <w:top w:val="nil"/>
              <w:left w:val="single" w:sz="4" w:space="0" w:color="000000"/>
              <w:bottom w:val="nil"/>
              <w:right w:val="single" w:sz="4" w:space="0" w:color="000000"/>
            </w:tcBorders>
          </w:tcPr>
          <w:p w14:paraId="45CEF2E7"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2F4974DD" w14:textId="77777777" w:rsidR="006741FD" w:rsidRDefault="006741FD">
            <w:pPr>
              <w:spacing w:line="276" w:lineRule="auto"/>
            </w:pPr>
          </w:p>
        </w:tc>
        <w:tc>
          <w:tcPr>
            <w:tcW w:w="562" w:type="dxa"/>
            <w:tcBorders>
              <w:top w:val="nil"/>
              <w:left w:val="single" w:sz="4" w:space="0" w:color="000000"/>
              <w:bottom w:val="nil"/>
              <w:right w:val="nil"/>
            </w:tcBorders>
            <w:hideMark/>
          </w:tcPr>
          <w:p w14:paraId="3015202C" w14:textId="77777777" w:rsidR="006741FD" w:rsidRDefault="006741FD">
            <w:pPr>
              <w:spacing w:line="276" w:lineRule="auto"/>
              <w:jc w:val="center"/>
            </w:pPr>
            <w:r>
              <w:t xml:space="preserve">- </w:t>
            </w:r>
          </w:p>
        </w:tc>
        <w:tc>
          <w:tcPr>
            <w:tcW w:w="5214" w:type="dxa"/>
            <w:tcBorders>
              <w:top w:val="nil"/>
              <w:left w:val="nil"/>
              <w:bottom w:val="nil"/>
              <w:right w:val="single" w:sz="4" w:space="0" w:color="000000"/>
            </w:tcBorders>
            <w:hideMark/>
          </w:tcPr>
          <w:p w14:paraId="35800250" w14:textId="77777777" w:rsidR="006741FD" w:rsidRDefault="006741FD">
            <w:pPr>
              <w:spacing w:line="276" w:lineRule="auto"/>
            </w:pPr>
            <w:r>
              <w:t xml:space="preserve">Logout </w:t>
            </w:r>
          </w:p>
        </w:tc>
      </w:tr>
      <w:tr w:rsidR="006741FD" w14:paraId="54A7D5E1" w14:textId="77777777" w:rsidTr="006741FD">
        <w:trPr>
          <w:trHeight w:val="293"/>
        </w:trPr>
        <w:tc>
          <w:tcPr>
            <w:tcW w:w="661" w:type="dxa"/>
            <w:tcBorders>
              <w:top w:val="nil"/>
              <w:left w:val="single" w:sz="4" w:space="0" w:color="000000"/>
              <w:bottom w:val="nil"/>
              <w:right w:val="single" w:sz="4" w:space="0" w:color="000000"/>
            </w:tcBorders>
          </w:tcPr>
          <w:p w14:paraId="2508B32D"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59CE92BF" w14:textId="77777777" w:rsidR="006741FD" w:rsidRDefault="006741FD">
            <w:pPr>
              <w:spacing w:line="276" w:lineRule="auto"/>
            </w:pPr>
          </w:p>
        </w:tc>
        <w:tc>
          <w:tcPr>
            <w:tcW w:w="562" w:type="dxa"/>
            <w:tcBorders>
              <w:top w:val="nil"/>
              <w:left w:val="single" w:sz="4" w:space="0" w:color="000000"/>
              <w:bottom w:val="nil"/>
              <w:right w:val="nil"/>
            </w:tcBorders>
            <w:hideMark/>
          </w:tcPr>
          <w:p w14:paraId="64E09B93" w14:textId="77777777" w:rsidR="006741FD" w:rsidRDefault="006741FD">
            <w:pPr>
              <w:spacing w:line="276" w:lineRule="auto"/>
              <w:jc w:val="center"/>
            </w:pPr>
            <w:r>
              <w:t xml:space="preserve">- </w:t>
            </w:r>
          </w:p>
        </w:tc>
        <w:tc>
          <w:tcPr>
            <w:tcW w:w="5214" w:type="dxa"/>
            <w:tcBorders>
              <w:top w:val="nil"/>
              <w:left w:val="nil"/>
              <w:bottom w:val="nil"/>
              <w:right w:val="single" w:sz="4" w:space="0" w:color="000000"/>
            </w:tcBorders>
            <w:hideMark/>
          </w:tcPr>
          <w:p w14:paraId="17BD4FB7" w14:textId="77777777" w:rsidR="006741FD" w:rsidRDefault="006741FD">
            <w:pPr>
              <w:spacing w:line="276" w:lineRule="auto"/>
            </w:pPr>
            <w:r>
              <w:t xml:space="preserve">Mengelola Pengguna </w:t>
            </w:r>
          </w:p>
        </w:tc>
      </w:tr>
      <w:tr w:rsidR="006741FD" w14:paraId="1AC05F53" w14:textId="77777777" w:rsidTr="006741FD">
        <w:trPr>
          <w:trHeight w:val="293"/>
        </w:trPr>
        <w:tc>
          <w:tcPr>
            <w:tcW w:w="661" w:type="dxa"/>
            <w:tcBorders>
              <w:top w:val="nil"/>
              <w:left w:val="single" w:sz="4" w:space="0" w:color="000000"/>
              <w:bottom w:val="nil"/>
              <w:right w:val="single" w:sz="4" w:space="0" w:color="000000"/>
            </w:tcBorders>
          </w:tcPr>
          <w:p w14:paraId="45C4EDA2"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2EDD31F9" w14:textId="77777777" w:rsidR="006741FD" w:rsidRDefault="006741FD">
            <w:pPr>
              <w:spacing w:line="276" w:lineRule="auto"/>
            </w:pPr>
          </w:p>
        </w:tc>
        <w:tc>
          <w:tcPr>
            <w:tcW w:w="562" w:type="dxa"/>
            <w:tcBorders>
              <w:top w:val="nil"/>
              <w:left w:val="single" w:sz="4" w:space="0" w:color="000000"/>
              <w:bottom w:val="nil"/>
              <w:right w:val="nil"/>
            </w:tcBorders>
            <w:hideMark/>
          </w:tcPr>
          <w:p w14:paraId="76D2FA4A" w14:textId="77777777" w:rsidR="006741FD" w:rsidRDefault="006741FD">
            <w:pPr>
              <w:spacing w:line="276" w:lineRule="auto"/>
              <w:jc w:val="center"/>
            </w:pPr>
            <w:r>
              <w:t xml:space="preserve">- </w:t>
            </w:r>
          </w:p>
        </w:tc>
        <w:tc>
          <w:tcPr>
            <w:tcW w:w="5214" w:type="dxa"/>
            <w:tcBorders>
              <w:top w:val="nil"/>
              <w:left w:val="nil"/>
              <w:bottom w:val="nil"/>
              <w:right w:val="single" w:sz="4" w:space="0" w:color="000000"/>
            </w:tcBorders>
            <w:hideMark/>
          </w:tcPr>
          <w:p w14:paraId="16D8EB1C" w14:textId="77777777" w:rsidR="006741FD" w:rsidRDefault="006741FD">
            <w:pPr>
              <w:spacing w:line="276" w:lineRule="auto"/>
            </w:pPr>
            <w:r>
              <w:t xml:space="preserve">Mendapat Laporan Pembelian Barang </w:t>
            </w:r>
          </w:p>
        </w:tc>
      </w:tr>
      <w:tr w:rsidR="006741FD" w14:paraId="50CE7560" w14:textId="77777777" w:rsidTr="006741FD">
        <w:trPr>
          <w:trHeight w:val="274"/>
        </w:trPr>
        <w:tc>
          <w:tcPr>
            <w:tcW w:w="661" w:type="dxa"/>
            <w:tcBorders>
              <w:top w:val="nil"/>
              <w:left w:val="single" w:sz="4" w:space="0" w:color="000000"/>
              <w:bottom w:val="single" w:sz="4" w:space="0" w:color="000000"/>
              <w:right w:val="single" w:sz="4" w:space="0" w:color="000000"/>
            </w:tcBorders>
          </w:tcPr>
          <w:p w14:paraId="6115B7EF" w14:textId="77777777" w:rsidR="006741FD" w:rsidRDefault="006741FD">
            <w:pPr>
              <w:spacing w:line="276" w:lineRule="auto"/>
            </w:pPr>
          </w:p>
        </w:tc>
        <w:tc>
          <w:tcPr>
            <w:tcW w:w="1858" w:type="dxa"/>
            <w:tcBorders>
              <w:top w:val="nil"/>
              <w:left w:val="single" w:sz="4" w:space="0" w:color="000000"/>
              <w:bottom w:val="single" w:sz="4" w:space="0" w:color="000000"/>
              <w:right w:val="single" w:sz="4" w:space="0" w:color="000000"/>
            </w:tcBorders>
          </w:tcPr>
          <w:p w14:paraId="193E424A" w14:textId="77777777" w:rsidR="006741FD" w:rsidRDefault="006741FD">
            <w:pPr>
              <w:spacing w:line="276" w:lineRule="auto"/>
            </w:pPr>
          </w:p>
        </w:tc>
        <w:tc>
          <w:tcPr>
            <w:tcW w:w="562" w:type="dxa"/>
            <w:tcBorders>
              <w:top w:val="nil"/>
              <w:left w:val="single" w:sz="4" w:space="0" w:color="000000"/>
              <w:bottom w:val="single" w:sz="4" w:space="0" w:color="000000"/>
              <w:right w:val="nil"/>
            </w:tcBorders>
            <w:hideMark/>
          </w:tcPr>
          <w:p w14:paraId="0481CB08" w14:textId="77777777" w:rsidR="006741FD" w:rsidRDefault="006741FD">
            <w:pPr>
              <w:spacing w:line="276" w:lineRule="auto"/>
              <w:jc w:val="center"/>
            </w:pPr>
            <w:r>
              <w:t xml:space="preserve">- </w:t>
            </w:r>
          </w:p>
        </w:tc>
        <w:tc>
          <w:tcPr>
            <w:tcW w:w="5214" w:type="dxa"/>
            <w:tcBorders>
              <w:top w:val="nil"/>
              <w:left w:val="nil"/>
              <w:bottom w:val="single" w:sz="4" w:space="0" w:color="000000"/>
              <w:right w:val="single" w:sz="4" w:space="0" w:color="000000"/>
            </w:tcBorders>
            <w:hideMark/>
          </w:tcPr>
          <w:p w14:paraId="0256A396" w14:textId="77777777" w:rsidR="006741FD" w:rsidRDefault="006741FD">
            <w:pPr>
              <w:spacing w:line="276" w:lineRule="auto"/>
            </w:pPr>
            <w:r>
              <w:t xml:space="preserve">Mendapat Laporan Penjualan Barang </w:t>
            </w:r>
          </w:p>
        </w:tc>
      </w:tr>
      <w:tr w:rsidR="006741FD" w14:paraId="3B24F95C" w14:textId="77777777" w:rsidTr="006741FD">
        <w:trPr>
          <w:trHeight w:val="321"/>
        </w:trPr>
        <w:tc>
          <w:tcPr>
            <w:tcW w:w="661" w:type="dxa"/>
            <w:tcBorders>
              <w:top w:val="single" w:sz="4" w:space="0" w:color="000000"/>
              <w:left w:val="single" w:sz="4" w:space="0" w:color="000000"/>
              <w:bottom w:val="nil"/>
              <w:right w:val="single" w:sz="4" w:space="0" w:color="000000"/>
            </w:tcBorders>
            <w:hideMark/>
          </w:tcPr>
          <w:p w14:paraId="1B79D373" w14:textId="77777777" w:rsidR="006741FD" w:rsidRDefault="006741FD">
            <w:pPr>
              <w:spacing w:line="276" w:lineRule="auto"/>
              <w:jc w:val="center"/>
            </w:pPr>
            <w:r>
              <w:t xml:space="preserve">2 </w:t>
            </w:r>
          </w:p>
        </w:tc>
        <w:tc>
          <w:tcPr>
            <w:tcW w:w="1858" w:type="dxa"/>
            <w:tcBorders>
              <w:top w:val="single" w:sz="4" w:space="0" w:color="000000"/>
              <w:left w:val="single" w:sz="4" w:space="0" w:color="000000"/>
              <w:bottom w:val="nil"/>
              <w:right w:val="single" w:sz="4" w:space="0" w:color="000000"/>
            </w:tcBorders>
            <w:hideMark/>
          </w:tcPr>
          <w:p w14:paraId="2BB198A7" w14:textId="77777777" w:rsidR="006741FD" w:rsidRDefault="006741FD">
            <w:pPr>
              <w:spacing w:line="276" w:lineRule="auto"/>
              <w:ind w:left="107"/>
            </w:pPr>
            <w:r>
              <w:t xml:space="preserve">Bagian Gudang </w:t>
            </w:r>
          </w:p>
        </w:tc>
        <w:tc>
          <w:tcPr>
            <w:tcW w:w="562" w:type="dxa"/>
            <w:tcBorders>
              <w:top w:val="single" w:sz="4" w:space="0" w:color="000000"/>
              <w:left w:val="single" w:sz="4" w:space="0" w:color="000000"/>
              <w:bottom w:val="nil"/>
              <w:right w:val="nil"/>
            </w:tcBorders>
            <w:hideMark/>
          </w:tcPr>
          <w:p w14:paraId="573A0925" w14:textId="77777777" w:rsidR="006741FD" w:rsidRDefault="006741FD">
            <w:pPr>
              <w:spacing w:line="276" w:lineRule="auto"/>
              <w:jc w:val="center"/>
            </w:pPr>
            <w:r>
              <w:t xml:space="preserve">- </w:t>
            </w:r>
          </w:p>
        </w:tc>
        <w:tc>
          <w:tcPr>
            <w:tcW w:w="5214" w:type="dxa"/>
            <w:tcBorders>
              <w:top w:val="single" w:sz="4" w:space="0" w:color="000000"/>
              <w:left w:val="nil"/>
              <w:bottom w:val="nil"/>
              <w:right w:val="single" w:sz="4" w:space="0" w:color="000000"/>
            </w:tcBorders>
            <w:hideMark/>
          </w:tcPr>
          <w:p w14:paraId="687DBF68" w14:textId="77777777" w:rsidR="006741FD" w:rsidRDefault="006741FD">
            <w:pPr>
              <w:spacing w:line="276" w:lineRule="auto"/>
            </w:pPr>
            <w:r>
              <w:t xml:space="preserve">Login </w:t>
            </w:r>
          </w:p>
        </w:tc>
      </w:tr>
      <w:tr w:rsidR="006741FD" w14:paraId="66B6D4D5" w14:textId="77777777" w:rsidTr="006741FD">
        <w:trPr>
          <w:trHeight w:val="293"/>
        </w:trPr>
        <w:tc>
          <w:tcPr>
            <w:tcW w:w="661" w:type="dxa"/>
            <w:tcBorders>
              <w:top w:val="nil"/>
              <w:left w:val="single" w:sz="4" w:space="0" w:color="000000"/>
              <w:bottom w:val="nil"/>
              <w:right w:val="single" w:sz="4" w:space="0" w:color="000000"/>
            </w:tcBorders>
          </w:tcPr>
          <w:p w14:paraId="147F0C93"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6912282F" w14:textId="77777777" w:rsidR="006741FD" w:rsidRDefault="006741FD">
            <w:pPr>
              <w:spacing w:line="276" w:lineRule="auto"/>
            </w:pPr>
          </w:p>
        </w:tc>
        <w:tc>
          <w:tcPr>
            <w:tcW w:w="562" w:type="dxa"/>
            <w:tcBorders>
              <w:top w:val="nil"/>
              <w:left w:val="single" w:sz="4" w:space="0" w:color="000000"/>
              <w:bottom w:val="nil"/>
              <w:right w:val="nil"/>
            </w:tcBorders>
            <w:hideMark/>
          </w:tcPr>
          <w:p w14:paraId="789C8988" w14:textId="77777777" w:rsidR="006741FD" w:rsidRDefault="006741FD">
            <w:pPr>
              <w:spacing w:line="276" w:lineRule="auto"/>
              <w:jc w:val="center"/>
            </w:pPr>
            <w:r>
              <w:t xml:space="preserve">- </w:t>
            </w:r>
          </w:p>
        </w:tc>
        <w:tc>
          <w:tcPr>
            <w:tcW w:w="5214" w:type="dxa"/>
            <w:tcBorders>
              <w:top w:val="nil"/>
              <w:left w:val="nil"/>
              <w:bottom w:val="nil"/>
              <w:right w:val="single" w:sz="4" w:space="0" w:color="000000"/>
            </w:tcBorders>
            <w:hideMark/>
          </w:tcPr>
          <w:p w14:paraId="28552D47" w14:textId="77777777" w:rsidR="006741FD" w:rsidRDefault="006741FD">
            <w:pPr>
              <w:spacing w:line="276" w:lineRule="auto"/>
            </w:pPr>
            <w:r>
              <w:t xml:space="preserve">Logout </w:t>
            </w:r>
          </w:p>
        </w:tc>
      </w:tr>
      <w:tr w:rsidR="006741FD" w14:paraId="74C55B39" w14:textId="77777777" w:rsidTr="006741FD">
        <w:trPr>
          <w:trHeight w:val="294"/>
        </w:trPr>
        <w:tc>
          <w:tcPr>
            <w:tcW w:w="661" w:type="dxa"/>
            <w:tcBorders>
              <w:top w:val="nil"/>
              <w:left w:val="single" w:sz="4" w:space="0" w:color="000000"/>
              <w:bottom w:val="nil"/>
              <w:right w:val="single" w:sz="4" w:space="0" w:color="000000"/>
            </w:tcBorders>
          </w:tcPr>
          <w:p w14:paraId="0F0FD9A1"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6E1CBEB1" w14:textId="77777777" w:rsidR="006741FD" w:rsidRDefault="006741FD">
            <w:pPr>
              <w:spacing w:line="276" w:lineRule="auto"/>
            </w:pPr>
          </w:p>
        </w:tc>
        <w:tc>
          <w:tcPr>
            <w:tcW w:w="562" w:type="dxa"/>
            <w:tcBorders>
              <w:top w:val="nil"/>
              <w:left w:val="single" w:sz="4" w:space="0" w:color="000000"/>
              <w:bottom w:val="nil"/>
              <w:right w:val="nil"/>
            </w:tcBorders>
            <w:hideMark/>
          </w:tcPr>
          <w:p w14:paraId="5FCC77E5" w14:textId="77777777" w:rsidR="006741FD" w:rsidRDefault="006741FD">
            <w:pPr>
              <w:spacing w:line="276" w:lineRule="auto"/>
              <w:jc w:val="center"/>
            </w:pPr>
            <w:r>
              <w:t xml:space="preserve">- </w:t>
            </w:r>
          </w:p>
        </w:tc>
        <w:tc>
          <w:tcPr>
            <w:tcW w:w="5214" w:type="dxa"/>
            <w:tcBorders>
              <w:top w:val="nil"/>
              <w:left w:val="nil"/>
              <w:bottom w:val="nil"/>
              <w:right w:val="single" w:sz="4" w:space="0" w:color="000000"/>
            </w:tcBorders>
            <w:hideMark/>
          </w:tcPr>
          <w:p w14:paraId="4220861A" w14:textId="77777777" w:rsidR="006741FD" w:rsidRDefault="006741FD">
            <w:pPr>
              <w:spacing w:line="276" w:lineRule="auto"/>
            </w:pPr>
            <w:r>
              <w:t xml:space="preserve">Mengelola Barang </w:t>
            </w:r>
          </w:p>
        </w:tc>
      </w:tr>
      <w:tr w:rsidR="006741FD" w14:paraId="20091157" w14:textId="77777777" w:rsidTr="006741FD">
        <w:trPr>
          <w:trHeight w:val="294"/>
        </w:trPr>
        <w:tc>
          <w:tcPr>
            <w:tcW w:w="661" w:type="dxa"/>
            <w:tcBorders>
              <w:top w:val="nil"/>
              <w:left w:val="single" w:sz="4" w:space="0" w:color="000000"/>
              <w:bottom w:val="nil"/>
              <w:right w:val="single" w:sz="4" w:space="0" w:color="000000"/>
            </w:tcBorders>
          </w:tcPr>
          <w:p w14:paraId="52499A5C"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6CB3909D" w14:textId="77777777" w:rsidR="006741FD" w:rsidRDefault="006741FD">
            <w:pPr>
              <w:spacing w:line="276" w:lineRule="auto"/>
            </w:pPr>
          </w:p>
        </w:tc>
        <w:tc>
          <w:tcPr>
            <w:tcW w:w="562" w:type="dxa"/>
            <w:tcBorders>
              <w:top w:val="nil"/>
              <w:left w:val="single" w:sz="4" w:space="0" w:color="000000"/>
              <w:bottom w:val="nil"/>
              <w:right w:val="nil"/>
            </w:tcBorders>
            <w:hideMark/>
          </w:tcPr>
          <w:p w14:paraId="3FBFC508" w14:textId="77777777" w:rsidR="006741FD" w:rsidRDefault="006741FD">
            <w:pPr>
              <w:spacing w:line="276" w:lineRule="auto"/>
              <w:jc w:val="center"/>
            </w:pPr>
            <w:r>
              <w:t xml:space="preserve">- </w:t>
            </w:r>
          </w:p>
        </w:tc>
        <w:tc>
          <w:tcPr>
            <w:tcW w:w="5214" w:type="dxa"/>
            <w:tcBorders>
              <w:top w:val="nil"/>
              <w:left w:val="nil"/>
              <w:bottom w:val="nil"/>
              <w:right w:val="single" w:sz="4" w:space="0" w:color="000000"/>
            </w:tcBorders>
            <w:hideMark/>
          </w:tcPr>
          <w:p w14:paraId="3AF69042" w14:textId="77777777" w:rsidR="006741FD" w:rsidRDefault="006741FD">
            <w:pPr>
              <w:spacing w:line="276" w:lineRule="auto"/>
            </w:pPr>
            <w:r>
              <w:t xml:space="preserve">Mengelola Supplier Barang </w:t>
            </w:r>
          </w:p>
        </w:tc>
      </w:tr>
      <w:tr w:rsidR="006741FD" w14:paraId="6BB78418" w14:textId="77777777" w:rsidTr="006741FD">
        <w:trPr>
          <w:trHeight w:val="293"/>
        </w:trPr>
        <w:tc>
          <w:tcPr>
            <w:tcW w:w="661" w:type="dxa"/>
            <w:tcBorders>
              <w:top w:val="nil"/>
              <w:left w:val="single" w:sz="4" w:space="0" w:color="000000"/>
              <w:bottom w:val="nil"/>
              <w:right w:val="single" w:sz="4" w:space="0" w:color="000000"/>
            </w:tcBorders>
          </w:tcPr>
          <w:p w14:paraId="16EAF686"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4F0023D5" w14:textId="77777777" w:rsidR="006741FD" w:rsidRDefault="006741FD">
            <w:pPr>
              <w:spacing w:line="276" w:lineRule="auto"/>
            </w:pPr>
          </w:p>
        </w:tc>
        <w:tc>
          <w:tcPr>
            <w:tcW w:w="562" w:type="dxa"/>
            <w:tcBorders>
              <w:top w:val="nil"/>
              <w:left w:val="single" w:sz="4" w:space="0" w:color="000000"/>
              <w:bottom w:val="nil"/>
              <w:right w:val="nil"/>
            </w:tcBorders>
            <w:hideMark/>
          </w:tcPr>
          <w:p w14:paraId="536B8236" w14:textId="77777777" w:rsidR="006741FD" w:rsidRDefault="006741FD">
            <w:pPr>
              <w:spacing w:line="276" w:lineRule="auto"/>
              <w:jc w:val="center"/>
            </w:pPr>
            <w:r>
              <w:t xml:space="preserve">- </w:t>
            </w:r>
          </w:p>
        </w:tc>
        <w:tc>
          <w:tcPr>
            <w:tcW w:w="5214" w:type="dxa"/>
            <w:tcBorders>
              <w:top w:val="nil"/>
              <w:left w:val="nil"/>
              <w:bottom w:val="nil"/>
              <w:right w:val="single" w:sz="4" w:space="0" w:color="000000"/>
            </w:tcBorders>
            <w:hideMark/>
          </w:tcPr>
          <w:p w14:paraId="5E6F37AB" w14:textId="77777777" w:rsidR="006741FD" w:rsidRDefault="006741FD">
            <w:pPr>
              <w:spacing w:line="276" w:lineRule="auto"/>
            </w:pPr>
            <w:r>
              <w:t xml:space="preserve">Mengelola Pembelian Barang </w:t>
            </w:r>
          </w:p>
        </w:tc>
      </w:tr>
      <w:tr w:rsidR="006741FD" w14:paraId="1B85AD91" w14:textId="77777777" w:rsidTr="006741FD">
        <w:trPr>
          <w:trHeight w:val="567"/>
        </w:trPr>
        <w:tc>
          <w:tcPr>
            <w:tcW w:w="661" w:type="dxa"/>
            <w:tcBorders>
              <w:top w:val="nil"/>
              <w:left w:val="single" w:sz="4" w:space="0" w:color="000000"/>
              <w:bottom w:val="single" w:sz="4" w:space="0" w:color="000000"/>
              <w:right w:val="single" w:sz="4" w:space="0" w:color="000000"/>
            </w:tcBorders>
          </w:tcPr>
          <w:p w14:paraId="7A5378E9" w14:textId="77777777" w:rsidR="006741FD" w:rsidRDefault="006741FD">
            <w:pPr>
              <w:spacing w:line="276" w:lineRule="auto"/>
            </w:pPr>
          </w:p>
        </w:tc>
        <w:tc>
          <w:tcPr>
            <w:tcW w:w="1858" w:type="dxa"/>
            <w:tcBorders>
              <w:top w:val="nil"/>
              <w:left w:val="single" w:sz="4" w:space="0" w:color="000000"/>
              <w:bottom w:val="single" w:sz="4" w:space="0" w:color="000000"/>
              <w:right w:val="single" w:sz="4" w:space="0" w:color="000000"/>
            </w:tcBorders>
          </w:tcPr>
          <w:p w14:paraId="6F528DEF" w14:textId="77777777" w:rsidR="006741FD" w:rsidRDefault="006741FD">
            <w:pPr>
              <w:spacing w:line="276" w:lineRule="auto"/>
            </w:pPr>
          </w:p>
        </w:tc>
        <w:tc>
          <w:tcPr>
            <w:tcW w:w="562" w:type="dxa"/>
            <w:tcBorders>
              <w:top w:val="nil"/>
              <w:left w:val="single" w:sz="4" w:space="0" w:color="000000"/>
              <w:bottom w:val="single" w:sz="4" w:space="0" w:color="000000"/>
              <w:right w:val="nil"/>
            </w:tcBorders>
            <w:hideMark/>
          </w:tcPr>
          <w:p w14:paraId="4D1BFD70" w14:textId="77777777" w:rsidR="006741FD" w:rsidRDefault="006741FD">
            <w:pPr>
              <w:spacing w:after="43"/>
              <w:jc w:val="center"/>
            </w:pPr>
            <w:r>
              <w:t xml:space="preserve">- </w:t>
            </w:r>
          </w:p>
          <w:p w14:paraId="45D69604" w14:textId="77777777" w:rsidR="006741FD" w:rsidRDefault="006741FD">
            <w:pPr>
              <w:spacing w:line="276" w:lineRule="auto"/>
              <w:ind w:left="108"/>
            </w:pPr>
            <w:r>
              <w:t xml:space="preserve"> </w:t>
            </w:r>
          </w:p>
        </w:tc>
        <w:tc>
          <w:tcPr>
            <w:tcW w:w="5214" w:type="dxa"/>
            <w:tcBorders>
              <w:top w:val="nil"/>
              <w:left w:val="nil"/>
              <w:bottom w:val="single" w:sz="4" w:space="0" w:color="000000"/>
              <w:right w:val="single" w:sz="4" w:space="0" w:color="000000"/>
            </w:tcBorders>
            <w:hideMark/>
          </w:tcPr>
          <w:p w14:paraId="5445F99C" w14:textId="77777777" w:rsidR="006741FD" w:rsidRDefault="006741FD">
            <w:pPr>
              <w:spacing w:line="276" w:lineRule="auto"/>
            </w:pPr>
            <w:r>
              <w:t xml:space="preserve">Melaporkan Stok Barang </w:t>
            </w:r>
          </w:p>
        </w:tc>
      </w:tr>
      <w:tr w:rsidR="006741FD" w14:paraId="26F4237A" w14:textId="77777777" w:rsidTr="006741FD">
        <w:trPr>
          <w:trHeight w:val="346"/>
        </w:trPr>
        <w:tc>
          <w:tcPr>
            <w:tcW w:w="661" w:type="dxa"/>
            <w:tcBorders>
              <w:top w:val="single" w:sz="4" w:space="0" w:color="000000"/>
              <w:left w:val="single" w:sz="4" w:space="0" w:color="000000"/>
              <w:bottom w:val="single" w:sz="4" w:space="0" w:color="000000"/>
              <w:right w:val="single" w:sz="4" w:space="0" w:color="000000"/>
            </w:tcBorders>
            <w:shd w:val="clear" w:color="auto" w:fill="E2EFD9"/>
            <w:hideMark/>
          </w:tcPr>
          <w:p w14:paraId="7260499F" w14:textId="77777777" w:rsidR="006741FD" w:rsidRDefault="006741FD">
            <w:pPr>
              <w:spacing w:line="276" w:lineRule="auto"/>
              <w:ind w:left="186"/>
            </w:pPr>
            <w:r>
              <w:t xml:space="preserve">No </w:t>
            </w:r>
          </w:p>
        </w:tc>
        <w:tc>
          <w:tcPr>
            <w:tcW w:w="1858" w:type="dxa"/>
            <w:tcBorders>
              <w:top w:val="single" w:sz="4" w:space="0" w:color="000000"/>
              <w:left w:val="single" w:sz="4" w:space="0" w:color="000000"/>
              <w:bottom w:val="single" w:sz="4" w:space="0" w:color="000000"/>
              <w:right w:val="single" w:sz="4" w:space="0" w:color="000000"/>
            </w:tcBorders>
            <w:shd w:val="clear" w:color="auto" w:fill="E2EFD9"/>
            <w:hideMark/>
          </w:tcPr>
          <w:p w14:paraId="72F55092" w14:textId="77777777" w:rsidR="006741FD" w:rsidRDefault="006741FD">
            <w:pPr>
              <w:spacing w:line="276" w:lineRule="auto"/>
              <w:jc w:val="center"/>
            </w:pPr>
            <w:r>
              <w:t xml:space="preserve">Pengguna </w:t>
            </w:r>
          </w:p>
        </w:tc>
        <w:tc>
          <w:tcPr>
            <w:tcW w:w="562" w:type="dxa"/>
            <w:tcBorders>
              <w:top w:val="single" w:sz="4" w:space="0" w:color="000000"/>
              <w:left w:val="single" w:sz="4" w:space="0" w:color="000000"/>
              <w:bottom w:val="single" w:sz="4" w:space="0" w:color="000000"/>
              <w:right w:val="nil"/>
            </w:tcBorders>
            <w:shd w:val="clear" w:color="auto" w:fill="E2EFD9"/>
          </w:tcPr>
          <w:p w14:paraId="4820DBF6" w14:textId="77777777" w:rsidR="006741FD" w:rsidRDefault="006741FD">
            <w:pPr>
              <w:spacing w:line="276" w:lineRule="auto"/>
            </w:pPr>
          </w:p>
        </w:tc>
        <w:tc>
          <w:tcPr>
            <w:tcW w:w="5214" w:type="dxa"/>
            <w:tcBorders>
              <w:top w:val="single" w:sz="4" w:space="0" w:color="000000"/>
              <w:left w:val="nil"/>
              <w:bottom w:val="single" w:sz="4" w:space="0" w:color="000000"/>
              <w:right w:val="single" w:sz="4" w:space="0" w:color="000000"/>
            </w:tcBorders>
            <w:shd w:val="clear" w:color="auto" w:fill="E2EFD9"/>
            <w:hideMark/>
          </w:tcPr>
          <w:p w14:paraId="2FA34E00" w14:textId="77777777" w:rsidR="006741FD" w:rsidRDefault="006741FD">
            <w:pPr>
              <w:spacing w:line="276" w:lineRule="auto"/>
              <w:jc w:val="center"/>
            </w:pPr>
            <w:r>
              <w:t xml:space="preserve">Kegiatan </w:t>
            </w:r>
          </w:p>
        </w:tc>
      </w:tr>
      <w:tr w:rsidR="006741FD" w14:paraId="31C7037C" w14:textId="77777777" w:rsidTr="006741FD">
        <w:trPr>
          <w:trHeight w:val="323"/>
        </w:trPr>
        <w:tc>
          <w:tcPr>
            <w:tcW w:w="661" w:type="dxa"/>
            <w:tcBorders>
              <w:top w:val="single" w:sz="4" w:space="0" w:color="000000"/>
              <w:left w:val="single" w:sz="4" w:space="0" w:color="000000"/>
              <w:bottom w:val="nil"/>
              <w:right w:val="single" w:sz="4" w:space="0" w:color="000000"/>
            </w:tcBorders>
            <w:hideMark/>
          </w:tcPr>
          <w:p w14:paraId="7F01D21D" w14:textId="77777777" w:rsidR="006741FD" w:rsidRDefault="006741FD">
            <w:pPr>
              <w:spacing w:line="276" w:lineRule="auto"/>
              <w:jc w:val="center"/>
            </w:pPr>
            <w:r>
              <w:t xml:space="preserve">3 </w:t>
            </w:r>
          </w:p>
        </w:tc>
        <w:tc>
          <w:tcPr>
            <w:tcW w:w="1858" w:type="dxa"/>
            <w:tcBorders>
              <w:top w:val="single" w:sz="4" w:space="0" w:color="000000"/>
              <w:left w:val="single" w:sz="4" w:space="0" w:color="000000"/>
              <w:bottom w:val="nil"/>
              <w:right w:val="single" w:sz="4" w:space="0" w:color="000000"/>
            </w:tcBorders>
            <w:hideMark/>
          </w:tcPr>
          <w:p w14:paraId="03E697BA" w14:textId="77777777" w:rsidR="006741FD" w:rsidRDefault="006741FD">
            <w:pPr>
              <w:spacing w:line="276" w:lineRule="auto"/>
              <w:ind w:left="107"/>
            </w:pPr>
            <w:r>
              <w:t xml:space="preserve">Kasir </w:t>
            </w:r>
          </w:p>
        </w:tc>
        <w:tc>
          <w:tcPr>
            <w:tcW w:w="562" w:type="dxa"/>
            <w:tcBorders>
              <w:top w:val="single" w:sz="4" w:space="0" w:color="000000"/>
              <w:left w:val="single" w:sz="4" w:space="0" w:color="000000"/>
              <w:bottom w:val="nil"/>
              <w:right w:val="nil"/>
            </w:tcBorders>
            <w:hideMark/>
          </w:tcPr>
          <w:p w14:paraId="40577158" w14:textId="77777777" w:rsidR="006741FD" w:rsidRDefault="006741FD">
            <w:pPr>
              <w:spacing w:line="276" w:lineRule="auto"/>
              <w:jc w:val="center"/>
            </w:pPr>
            <w:r>
              <w:t xml:space="preserve">- </w:t>
            </w:r>
          </w:p>
        </w:tc>
        <w:tc>
          <w:tcPr>
            <w:tcW w:w="5214" w:type="dxa"/>
            <w:tcBorders>
              <w:top w:val="single" w:sz="4" w:space="0" w:color="000000"/>
              <w:left w:val="nil"/>
              <w:bottom w:val="nil"/>
              <w:right w:val="single" w:sz="4" w:space="0" w:color="000000"/>
            </w:tcBorders>
            <w:hideMark/>
          </w:tcPr>
          <w:p w14:paraId="75A40E57" w14:textId="77777777" w:rsidR="006741FD" w:rsidRDefault="006741FD">
            <w:pPr>
              <w:spacing w:line="276" w:lineRule="auto"/>
            </w:pPr>
            <w:r>
              <w:t xml:space="preserve">Login </w:t>
            </w:r>
          </w:p>
        </w:tc>
      </w:tr>
      <w:tr w:rsidR="006741FD" w14:paraId="7B64785F" w14:textId="77777777" w:rsidTr="006741FD">
        <w:trPr>
          <w:trHeight w:val="293"/>
        </w:trPr>
        <w:tc>
          <w:tcPr>
            <w:tcW w:w="661" w:type="dxa"/>
            <w:tcBorders>
              <w:top w:val="nil"/>
              <w:left w:val="single" w:sz="4" w:space="0" w:color="000000"/>
              <w:bottom w:val="nil"/>
              <w:right w:val="single" w:sz="4" w:space="0" w:color="000000"/>
            </w:tcBorders>
          </w:tcPr>
          <w:p w14:paraId="3ADD8AD5"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6023DE99" w14:textId="77777777" w:rsidR="006741FD" w:rsidRDefault="006741FD">
            <w:pPr>
              <w:spacing w:line="276" w:lineRule="auto"/>
            </w:pPr>
          </w:p>
        </w:tc>
        <w:tc>
          <w:tcPr>
            <w:tcW w:w="562" w:type="dxa"/>
            <w:tcBorders>
              <w:top w:val="nil"/>
              <w:left w:val="single" w:sz="4" w:space="0" w:color="000000"/>
              <w:bottom w:val="nil"/>
              <w:right w:val="nil"/>
            </w:tcBorders>
            <w:hideMark/>
          </w:tcPr>
          <w:p w14:paraId="5B1F8FE3" w14:textId="77777777" w:rsidR="006741FD" w:rsidRDefault="006741FD">
            <w:pPr>
              <w:spacing w:line="276" w:lineRule="auto"/>
              <w:jc w:val="center"/>
            </w:pPr>
            <w:r>
              <w:t xml:space="preserve">- </w:t>
            </w:r>
          </w:p>
        </w:tc>
        <w:tc>
          <w:tcPr>
            <w:tcW w:w="5214" w:type="dxa"/>
            <w:tcBorders>
              <w:top w:val="nil"/>
              <w:left w:val="nil"/>
              <w:bottom w:val="nil"/>
              <w:right w:val="single" w:sz="4" w:space="0" w:color="000000"/>
            </w:tcBorders>
            <w:hideMark/>
          </w:tcPr>
          <w:p w14:paraId="64DFDE6A" w14:textId="77777777" w:rsidR="006741FD" w:rsidRDefault="006741FD">
            <w:pPr>
              <w:spacing w:line="276" w:lineRule="auto"/>
            </w:pPr>
            <w:r>
              <w:t xml:space="preserve">Logout </w:t>
            </w:r>
          </w:p>
        </w:tc>
      </w:tr>
      <w:tr w:rsidR="006741FD" w14:paraId="687333E4" w14:textId="77777777" w:rsidTr="006741FD">
        <w:trPr>
          <w:trHeight w:val="293"/>
        </w:trPr>
        <w:tc>
          <w:tcPr>
            <w:tcW w:w="661" w:type="dxa"/>
            <w:tcBorders>
              <w:top w:val="nil"/>
              <w:left w:val="single" w:sz="4" w:space="0" w:color="000000"/>
              <w:bottom w:val="nil"/>
              <w:right w:val="single" w:sz="4" w:space="0" w:color="000000"/>
            </w:tcBorders>
          </w:tcPr>
          <w:p w14:paraId="586ADBFB"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1686159C" w14:textId="77777777" w:rsidR="006741FD" w:rsidRDefault="006741FD">
            <w:pPr>
              <w:spacing w:line="276" w:lineRule="auto"/>
            </w:pPr>
          </w:p>
        </w:tc>
        <w:tc>
          <w:tcPr>
            <w:tcW w:w="562" w:type="dxa"/>
            <w:tcBorders>
              <w:top w:val="nil"/>
              <w:left w:val="single" w:sz="4" w:space="0" w:color="000000"/>
              <w:bottom w:val="nil"/>
              <w:right w:val="nil"/>
            </w:tcBorders>
            <w:hideMark/>
          </w:tcPr>
          <w:p w14:paraId="30F7CAF4" w14:textId="77777777" w:rsidR="006741FD" w:rsidRDefault="006741FD">
            <w:pPr>
              <w:spacing w:line="276" w:lineRule="auto"/>
              <w:jc w:val="center"/>
            </w:pPr>
            <w:r>
              <w:t xml:space="preserve">- </w:t>
            </w:r>
          </w:p>
        </w:tc>
        <w:tc>
          <w:tcPr>
            <w:tcW w:w="5214" w:type="dxa"/>
            <w:tcBorders>
              <w:top w:val="nil"/>
              <w:left w:val="nil"/>
              <w:bottom w:val="nil"/>
              <w:right w:val="single" w:sz="4" w:space="0" w:color="000000"/>
            </w:tcBorders>
            <w:hideMark/>
          </w:tcPr>
          <w:p w14:paraId="2D31BED8" w14:textId="77777777" w:rsidR="006741FD" w:rsidRDefault="006741FD">
            <w:pPr>
              <w:spacing w:line="276" w:lineRule="auto"/>
            </w:pPr>
            <w:r>
              <w:t xml:space="preserve">Melakukan Transaksi Penjualan </w:t>
            </w:r>
          </w:p>
        </w:tc>
      </w:tr>
      <w:tr w:rsidR="006741FD" w14:paraId="4AFA5425" w14:textId="77777777" w:rsidTr="006741FD">
        <w:trPr>
          <w:trHeight w:val="274"/>
        </w:trPr>
        <w:tc>
          <w:tcPr>
            <w:tcW w:w="661" w:type="dxa"/>
            <w:tcBorders>
              <w:top w:val="nil"/>
              <w:left w:val="single" w:sz="4" w:space="0" w:color="000000"/>
              <w:bottom w:val="single" w:sz="4" w:space="0" w:color="000000"/>
              <w:right w:val="single" w:sz="4" w:space="0" w:color="000000"/>
            </w:tcBorders>
          </w:tcPr>
          <w:p w14:paraId="269AA059" w14:textId="77777777" w:rsidR="006741FD" w:rsidRDefault="006741FD">
            <w:pPr>
              <w:spacing w:line="276" w:lineRule="auto"/>
            </w:pPr>
          </w:p>
        </w:tc>
        <w:tc>
          <w:tcPr>
            <w:tcW w:w="1858" w:type="dxa"/>
            <w:tcBorders>
              <w:top w:val="nil"/>
              <w:left w:val="single" w:sz="4" w:space="0" w:color="000000"/>
              <w:bottom w:val="single" w:sz="4" w:space="0" w:color="000000"/>
              <w:right w:val="single" w:sz="4" w:space="0" w:color="000000"/>
            </w:tcBorders>
          </w:tcPr>
          <w:p w14:paraId="15064D1A" w14:textId="77777777" w:rsidR="006741FD" w:rsidRDefault="006741FD">
            <w:pPr>
              <w:spacing w:line="276" w:lineRule="auto"/>
            </w:pPr>
          </w:p>
        </w:tc>
        <w:tc>
          <w:tcPr>
            <w:tcW w:w="562" w:type="dxa"/>
            <w:tcBorders>
              <w:top w:val="nil"/>
              <w:left w:val="single" w:sz="4" w:space="0" w:color="000000"/>
              <w:bottom w:val="single" w:sz="4" w:space="0" w:color="000000"/>
              <w:right w:val="nil"/>
            </w:tcBorders>
            <w:hideMark/>
          </w:tcPr>
          <w:p w14:paraId="2DC89EF6" w14:textId="77777777" w:rsidR="006741FD" w:rsidRDefault="006741FD">
            <w:pPr>
              <w:spacing w:line="276" w:lineRule="auto"/>
              <w:jc w:val="center"/>
            </w:pPr>
            <w:r>
              <w:t xml:space="preserve">- </w:t>
            </w:r>
          </w:p>
        </w:tc>
        <w:tc>
          <w:tcPr>
            <w:tcW w:w="5214" w:type="dxa"/>
            <w:tcBorders>
              <w:top w:val="nil"/>
              <w:left w:val="nil"/>
              <w:bottom w:val="single" w:sz="4" w:space="0" w:color="000000"/>
              <w:right w:val="single" w:sz="4" w:space="0" w:color="000000"/>
            </w:tcBorders>
            <w:hideMark/>
          </w:tcPr>
          <w:p w14:paraId="048705E8" w14:textId="77777777" w:rsidR="006741FD" w:rsidRDefault="006741FD">
            <w:pPr>
              <w:spacing w:line="276" w:lineRule="auto"/>
            </w:pPr>
            <w:r>
              <w:t xml:space="preserve">Melaporkan Transaksi Penjualan </w:t>
            </w:r>
          </w:p>
        </w:tc>
      </w:tr>
    </w:tbl>
    <w:p w14:paraId="007AF87F" w14:textId="77777777" w:rsidR="006741FD" w:rsidRDefault="006741FD" w:rsidP="006741FD">
      <w:pPr>
        <w:spacing w:after="82" w:line="240" w:lineRule="auto"/>
        <w:ind w:left="720"/>
      </w:pPr>
      <w:r>
        <w:t xml:space="preserve"> </w:t>
      </w:r>
    </w:p>
    <w:p w14:paraId="2234CC9B" w14:textId="77777777" w:rsidR="003C6D73" w:rsidRDefault="003C6D73" w:rsidP="006741FD">
      <w:pPr>
        <w:spacing w:after="82" w:line="240" w:lineRule="auto"/>
        <w:ind w:left="720"/>
        <w:rPr>
          <w:rFonts w:eastAsia="Times New Roman"/>
          <w:color w:val="000000"/>
          <w:szCs w:val="22"/>
        </w:rPr>
      </w:pPr>
    </w:p>
    <w:p w14:paraId="089BC694" w14:textId="7809AF7B" w:rsidR="006741FD" w:rsidRDefault="006741FD" w:rsidP="005C5BDA">
      <w:pPr>
        <w:ind w:firstLine="720"/>
      </w:pPr>
      <w:r>
        <w:t xml:space="preserve">Dari hasil analisa langkah berikutnya adalah membuat sebuah pemodelan dengan menggunakan use case diagram. Tool yang digunakan dalam pembuatan use case diagram yaitu Enterprise architect. Di bawah ini use case diagram yang ada yaitu: </w:t>
      </w:r>
    </w:p>
    <w:p w14:paraId="132ECB08" w14:textId="5B1DD636" w:rsidR="00851DCF" w:rsidRDefault="00851DCF"/>
    <w:p w14:paraId="5C8BBFF1" w14:textId="77777777" w:rsidR="006741FD" w:rsidRDefault="006741FD"/>
    <w:p w14:paraId="784F5824" w14:textId="77777777" w:rsidR="006741FD" w:rsidRDefault="006741FD"/>
    <w:p w14:paraId="16F543E2" w14:textId="77777777" w:rsidR="006741FD" w:rsidRDefault="006741FD"/>
    <w:p w14:paraId="5A39F0AB" w14:textId="77777777" w:rsidR="006741FD" w:rsidRDefault="006741FD"/>
    <w:p w14:paraId="7BD2B978" w14:textId="77777777" w:rsidR="006741FD" w:rsidRDefault="006741FD"/>
    <w:p w14:paraId="5E221944" w14:textId="77777777" w:rsidR="006741FD" w:rsidRDefault="006741FD"/>
    <w:p w14:paraId="2C698766" w14:textId="3FE202A1" w:rsidR="006741FD" w:rsidRDefault="006741FD">
      <w:pPr>
        <w:pStyle w:val="Heading1"/>
      </w:pPr>
      <w:r w:rsidRPr="006741FD">
        <w:rPr>
          <w:sz w:val="52"/>
          <w:szCs w:val="52"/>
        </w:rPr>
        <w:lastRenderedPageBreak/>
        <w:t>1</w:t>
      </w:r>
      <w:r>
        <w:t>.Use Case Diagram Global</w:t>
      </w:r>
    </w:p>
    <w:p w14:paraId="1BA7C871" w14:textId="4DBEE8AD" w:rsidR="006741FD" w:rsidRDefault="00600949" w:rsidP="006741FD">
      <w:r>
        <w:pict w14:anchorId="54A7D4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5pt;height:435.15pt">
            <v:imagedata r:id="rId11" o:title="PENJUALAN"/>
          </v:shape>
        </w:pict>
      </w:r>
      <w:r>
        <w:t>Use case Diagram</w:t>
      </w:r>
      <w:r w:rsidR="006741FD">
        <w:t xml:space="preserve"> ini merupakan gambaran secara global dari aplikasi penjualan.</w:t>
      </w:r>
    </w:p>
    <w:p w14:paraId="0B8AA030" w14:textId="77777777" w:rsidR="00AB2E2F" w:rsidRDefault="00AB2E2F" w:rsidP="00AB2E2F">
      <w:pPr>
        <w:spacing w:after="80" w:line="285" w:lineRule="auto"/>
        <w:ind w:firstLine="720"/>
      </w:pPr>
      <w:r>
        <w:t xml:space="preserve">Setelah dibuat use case diagram secara global ada beberapa use case yang dibuat sebagai pengembangan use case diantaranya : use case CRUD Pengguna, use case CRUD Barang, use case Supplier, use case Pembelian, use case Penjualan. </w:t>
      </w:r>
    </w:p>
    <w:p w14:paraId="5D303C77" w14:textId="77777777" w:rsidR="006741FD" w:rsidRPr="006741FD" w:rsidRDefault="006741FD" w:rsidP="006741FD"/>
    <w:p w14:paraId="732A96D8" w14:textId="76EE5150" w:rsidR="00F349CE" w:rsidRDefault="00F349CE" w:rsidP="00F349CE">
      <w:pPr>
        <w:pStyle w:val="Heading2"/>
      </w:pPr>
      <w:r w:rsidRPr="00F349CE">
        <w:rPr>
          <w:sz w:val="40"/>
          <w:szCs w:val="40"/>
        </w:rPr>
        <w:lastRenderedPageBreak/>
        <w:t>2</w:t>
      </w:r>
      <w:r>
        <w:t>.crud pengguna</w:t>
      </w:r>
    </w:p>
    <w:p w14:paraId="1546F759" w14:textId="5E8BD61D" w:rsidR="00F349CE" w:rsidRPr="00F349CE" w:rsidRDefault="00F349CE" w:rsidP="00F349CE">
      <w:r>
        <w:rPr>
          <w:noProof/>
          <w:lang w:eastAsia="en-US"/>
        </w:rPr>
        <w:drawing>
          <wp:inline distT="0" distB="0" distL="0" distR="0" wp14:anchorId="35A20CFF" wp14:editId="31418C08">
            <wp:extent cx="5486400" cy="5477510"/>
            <wp:effectExtent l="0" t="0" r="0" b="8890"/>
            <wp:docPr id="4" name="Picture 4" descr="C:\Users\SISWA 15\AppData\Local\Microsoft\Windows\INetCache\Content.Word\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SWA 15\AppData\Local\Microsoft\Windows\INetCache\Content.Word\PENGGUN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77510"/>
                    </a:xfrm>
                    <a:prstGeom prst="rect">
                      <a:avLst/>
                    </a:prstGeom>
                    <a:noFill/>
                    <a:ln>
                      <a:noFill/>
                    </a:ln>
                  </pic:spPr>
                </pic:pic>
              </a:graphicData>
            </a:graphic>
          </wp:inline>
        </w:drawing>
      </w:r>
    </w:p>
    <w:p w14:paraId="7F1A44E3" w14:textId="56CC0A18" w:rsidR="00F349CE" w:rsidRDefault="00F349CE" w:rsidP="00F349CE">
      <w:pPr>
        <w:pStyle w:val="Heading2"/>
      </w:pPr>
      <w:r w:rsidRPr="00F349CE">
        <w:rPr>
          <w:sz w:val="40"/>
          <w:szCs w:val="40"/>
        </w:rPr>
        <w:lastRenderedPageBreak/>
        <w:t>3</w:t>
      </w:r>
      <w:r>
        <w:t>.crud barang</w:t>
      </w:r>
    </w:p>
    <w:p w14:paraId="0BF8D6BF" w14:textId="7674ECAE" w:rsidR="00F349CE" w:rsidRPr="00F349CE" w:rsidRDefault="00F349CE" w:rsidP="00F349CE">
      <w:r>
        <w:rPr>
          <w:noProof/>
          <w:lang w:eastAsia="en-US"/>
        </w:rPr>
        <w:drawing>
          <wp:inline distT="0" distB="0" distL="0" distR="0" wp14:anchorId="6453088B" wp14:editId="6131D38A">
            <wp:extent cx="5486400" cy="5379085"/>
            <wp:effectExtent l="0" t="0" r="0" b="0"/>
            <wp:docPr id="5" name="Picture 5" descr="C:\Users\SISWA 15\AppData\Local\Microsoft\Windows\INetCache\Content.Word\CRUD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SWA 15\AppData\Local\Microsoft\Windows\INetCache\Content.Word\CRUD BARA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379085"/>
                    </a:xfrm>
                    <a:prstGeom prst="rect">
                      <a:avLst/>
                    </a:prstGeom>
                    <a:noFill/>
                    <a:ln>
                      <a:noFill/>
                    </a:ln>
                  </pic:spPr>
                </pic:pic>
              </a:graphicData>
            </a:graphic>
          </wp:inline>
        </w:drawing>
      </w:r>
    </w:p>
    <w:p w14:paraId="02A94D00" w14:textId="33FBB2B2" w:rsidR="00F349CE" w:rsidRDefault="00F349CE" w:rsidP="00F349CE">
      <w:pPr>
        <w:pStyle w:val="Heading2"/>
      </w:pPr>
      <w:r w:rsidRPr="00F349CE">
        <w:rPr>
          <w:sz w:val="40"/>
          <w:szCs w:val="40"/>
        </w:rPr>
        <w:lastRenderedPageBreak/>
        <w:t>4</w:t>
      </w:r>
      <w:r>
        <w:t>.crud supplier</w:t>
      </w:r>
    </w:p>
    <w:p w14:paraId="5CA15B59" w14:textId="31A482AE" w:rsidR="00F349CE" w:rsidRPr="00F349CE" w:rsidRDefault="00F349CE" w:rsidP="00F349CE">
      <w:r>
        <w:rPr>
          <w:noProof/>
          <w:lang w:eastAsia="en-US"/>
        </w:rPr>
        <w:drawing>
          <wp:inline distT="0" distB="0" distL="0" distR="0" wp14:anchorId="353A4684" wp14:editId="5F1993C0">
            <wp:extent cx="5486400" cy="5459730"/>
            <wp:effectExtent l="0" t="0" r="0" b="7620"/>
            <wp:docPr id="6" name="Picture 6" descr="C:\Users\SISWA 15\AppData\Local\Microsoft\Windows\INetCache\Content.Word\uc CRUD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SWA 15\AppData\Local\Microsoft\Windows\INetCache\Content.Word\uc CRUD SUPPLI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459730"/>
                    </a:xfrm>
                    <a:prstGeom prst="rect">
                      <a:avLst/>
                    </a:prstGeom>
                    <a:noFill/>
                    <a:ln>
                      <a:noFill/>
                    </a:ln>
                  </pic:spPr>
                </pic:pic>
              </a:graphicData>
            </a:graphic>
          </wp:inline>
        </w:drawing>
      </w:r>
    </w:p>
    <w:p w14:paraId="73460A7C" w14:textId="4EA3B6E5" w:rsidR="00F349CE" w:rsidRDefault="00F349CE" w:rsidP="00F349CE">
      <w:pPr>
        <w:pStyle w:val="Heading2"/>
      </w:pPr>
      <w:r>
        <w:lastRenderedPageBreak/>
        <w:t>5.pembelian</w:t>
      </w:r>
    </w:p>
    <w:p w14:paraId="610D19CD" w14:textId="78776C6D" w:rsidR="00F349CE" w:rsidRPr="00F349CE" w:rsidRDefault="00F349CE" w:rsidP="00F349CE">
      <w:r>
        <w:rPr>
          <w:noProof/>
          <w:lang w:eastAsia="en-US"/>
        </w:rPr>
        <w:drawing>
          <wp:inline distT="0" distB="0" distL="0" distR="0" wp14:anchorId="495BEE58" wp14:editId="5C08A3BD">
            <wp:extent cx="5486400" cy="5486400"/>
            <wp:effectExtent l="0" t="0" r="0" b="0"/>
            <wp:docPr id="7" name="Picture 7" descr="C:\Users\SISWA 15\AppData\Local\Microsoft\Windows\INetCache\Content.Word\uc CRUD PEMBE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SWA 15\AppData\Local\Microsoft\Windows\INetCache\Content.Word\uc CRUD PEMBELI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27E6419" w14:textId="55D2F623" w:rsidR="00F349CE" w:rsidRDefault="00F349CE" w:rsidP="00F349CE">
      <w:pPr>
        <w:pStyle w:val="Heading2"/>
      </w:pPr>
      <w:r w:rsidRPr="00F349CE">
        <w:rPr>
          <w:sz w:val="40"/>
          <w:szCs w:val="40"/>
        </w:rPr>
        <w:lastRenderedPageBreak/>
        <w:t>6</w:t>
      </w:r>
      <w:r>
        <w:t>.crud penjualan</w:t>
      </w:r>
    </w:p>
    <w:p w14:paraId="06B4DD19" w14:textId="47B4070C" w:rsidR="00F349CE" w:rsidRPr="00F349CE" w:rsidRDefault="00F349CE" w:rsidP="00F349CE">
      <w:r>
        <w:rPr>
          <w:noProof/>
          <w:lang w:eastAsia="en-US"/>
        </w:rPr>
        <w:drawing>
          <wp:inline distT="0" distB="0" distL="0" distR="0" wp14:anchorId="6392BA82" wp14:editId="0780A2D9">
            <wp:extent cx="5486400" cy="5468620"/>
            <wp:effectExtent l="0" t="0" r="0" b="0"/>
            <wp:docPr id="8" name="Picture 8" descr="C:\Users\SISWA 15\AppData\Local\Microsoft\Windows\INetCache\Content.Word\CRUD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SWA 15\AppData\Local\Microsoft\Windows\INetCache\Content.Word\CRUD PENJUAL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468620"/>
                    </a:xfrm>
                    <a:prstGeom prst="rect">
                      <a:avLst/>
                    </a:prstGeom>
                    <a:noFill/>
                    <a:ln>
                      <a:noFill/>
                    </a:ln>
                  </pic:spPr>
                </pic:pic>
              </a:graphicData>
            </a:graphic>
          </wp:inline>
        </w:drawing>
      </w:r>
    </w:p>
    <w:p w14:paraId="6CF41767" w14:textId="08B0BD94" w:rsidR="00F349CE" w:rsidRDefault="00F349CE">
      <w:pPr>
        <w:pStyle w:val="Heading1"/>
      </w:pPr>
      <w:r w:rsidRPr="00F349CE">
        <w:rPr>
          <w:sz w:val="40"/>
          <w:szCs w:val="40"/>
        </w:rPr>
        <w:t>c</w:t>
      </w:r>
      <w:r>
        <w:t>.Rancangan Interface</w:t>
      </w:r>
    </w:p>
    <w:p w14:paraId="0140C3DB" w14:textId="77777777" w:rsidR="00F349CE" w:rsidRDefault="00F349CE" w:rsidP="00426791">
      <w:pPr>
        <w:ind w:firstLine="720"/>
      </w:pPr>
      <w:r>
        <w:t xml:space="preserve">Setelah dibuat sebuah use case diagram maka langkah selanjutnya adalah merancang interface dari sebuah aplikasi. Interface ini dibentuk dari sebuah use case yang ada. Rancangan interface dibuat dengan menggunakan tool secara online melalui situs </w:t>
      </w:r>
      <w:r>
        <w:rPr>
          <w:u w:val="single" w:color="000000"/>
        </w:rPr>
        <w:t>www.figma.com</w:t>
      </w:r>
      <w:r>
        <w:t xml:space="preserve">. Dilihat dari use case diagram diatas terdapat 21 interface, yaitu: </w:t>
      </w:r>
    </w:p>
    <w:p w14:paraId="2AFA5C51" w14:textId="77777777" w:rsidR="00F349CE" w:rsidRPr="00F349CE" w:rsidRDefault="00F349CE" w:rsidP="00F349CE"/>
    <w:p w14:paraId="71B35AD6" w14:textId="77777777" w:rsidR="00F349CE" w:rsidRPr="00F349CE" w:rsidRDefault="00F349CE" w:rsidP="00F349CE"/>
    <w:p w14:paraId="66E45E53" w14:textId="6CCB139D" w:rsidR="003A6D50" w:rsidRDefault="00F349CE" w:rsidP="003A6D50">
      <w:pPr>
        <w:pStyle w:val="Heading2"/>
        <w:rPr>
          <w:sz w:val="20"/>
        </w:rPr>
      </w:pPr>
      <w:r w:rsidRPr="00F349CE">
        <w:rPr>
          <w:sz w:val="40"/>
          <w:szCs w:val="40"/>
        </w:rPr>
        <w:lastRenderedPageBreak/>
        <w:t>1</w:t>
      </w:r>
      <w:r>
        <w:t>.</w:t>
      </w:r>
      <w:r w:rsidR="003A6D50">
        <w:rPr>
          <w:sz w:val="20"/>
        </w:rPr>
        <w:t>Semua pengguna</w:t>
      </w:r>
    </w:p>
    <w:p w14:paraId="0D9B27DF" w14:textId="77777777" w:rsidR="003A6D50" w:rsidRPr="003A6D50" w:rsidRDefault="003A6D50" w:rsidP="003A6D50"/>
    <w:p w14:paraId="2A7DA647" w14:textId="044A8A53" w:rsidR="003A6D50" w:rsidRDefault="003A6D50" w:rsidP="003A6D50">
      <w:pPr>
        <w:pStyle w:val="Heading3"/>
      </w:pPr>
      <w:r>
        <w:t>a.login</w:t>
      </w:r>
    </w:p>
    <w:p w14:paraId="45BC604D" w14:textId="51CF0261" w:rsidR="003A6D50" w:rsidRPr="003A6D50" w:rsidRDefault="003A6D50" w:rsidP="003A6D50">
      <w:r>
        <w:pict w14:anchorId="3014AF12">
          <v:shape id="_x0000_i1026" type="#_x0000_t75" style="width:431.95pt;height:307.15pt">
            <v:imagedata r:id="rId17" o:title="Login"/>
          </v:shape>
        </w:pict>
      </w:r>
    </w:p>
    <w:p w14:paraId="14554751" w14:textId="0B558A31" w:rsidR="003A6D50" w:rsidRDefault="003A6D50" w:rsidP="003A6D50">
      <w:pPr>
        <w:pStyle w:val="Heading3"/>
      </w:pPr>
      <w:r>
        <w:lastRenderedPageBreak/>
        <w:t>b.logout</w:t>
      </w:r>
    </w:p>
    <w:p w14:paraId="269DB5D6" w14:textId="4C373DFB" w:rsidR="003A6D50" w:rsidRDefault="003A6D50" w:rsidP="003A6D50">
      <w:r>
        <w:rPr>
          <w:noProof/>
          <w:lang w:eastAsia="en-US"/>
        </w:rPr>
        <mc:AlternateContent>
          <mc:Choice Requires="wps">
            <w:drawing>
              <wp:anchor distT="0" distB="0" distL="114300" distR="114300" simplePos="0" relativeHeight="251662336" behindDoc="0" locked="0" layoutInCell="1" allowOverlap="1" wp14:anchorId="7E51A052" wp14:editId="096E9EC0">
                <wp:simplePos x="0" y="0"/>
                <wp:positionH relativeFrom="column">
                  <wp:posOffset>4629636</wp:posOffset>
                </wp:positionH>
                <wp:positionV relativeFrom="paragraph">
                  <wp:posOffset>202490</wp:posOffset>
                </wp:positionV>
                <wp:extent cx="905435" cy="475129"/>
                <wp:effectExtent l="0" t="0" r="28575" b="20320"/>
                <wp:wrapNone/>
                <wp:docPr id="9" name="Oval 9"/>
                <wp:cNvGraphicFramePr/>
                <a:graphic xmlns:a="http://schemas.openxmlformats.org/drawingml/2006/main">
                  <a:graphicData uri="http://schemas.microsoft.com/office/word/2010/wordprocessingShape">
                    <wps:wsp>
                      <wps:cNvSpPr/>
                      <wps:spPr>
                        <a:xfrm>
                          <a:off x="0" y="0"/>
                          <a:ext cx="905435" cy="475129"/>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8DBC81" id="Oval 9" o:spid="_x0000_s1026" style="position:absolute;margin-left:364.55pt;margin-top:15.95pt;width:71.3pt;height:37.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" filled="f" strokecolor="#007ce9 [1614]" strokeweight="2pt"/>
            </w:pict>
          </mc:Fallback>
        </mc:AlternateContent>
      </w:r>
      <w:r>
        <w:pict w14:anchorId="4C79C0CA">
          <v:shape id="_x0000_i1027" type="#_x0000_t75" style="width:431.95pt;height:307.15pt">
            <v:imagedata r:id="rId18" o:title="Beranda"/>
          </v:shape>
        </w:pict>
      </w:r>
    </w:p>
    <w:p w14:paraId="15A0CC72" w14:textId="77777777" w:rsidR="004115FB" w:rsidRDefault="004115FB" w:rsidP="003A6D50"/>
    <w:p w14:paraId="54CFF719" w14:textId="77777777" w:rsidR="004115FB" w:rsidRDefault="004115FB" w:rsidP="003A6D50"/>
    <w:p w14:paraId="49475113" w14:textId="77777777" w:rsidR="004115FB" w:rsidRDefault="004115FB" w:rsidP="003A6D50"/>
    <w:p w14:paraId="4FFE1B52" w14:textId="77777777" w:rsidR="004115FB" w:rsidRDefault="004115FB" w:rsidP="003A6D50"/>
    <w:p w14:paraId="626AF553" w14:textId="77777777" w:rsidR="004115FB" w:rsidRDefault="004115FB" w:rsidP="003A6D50"/>
    <w:p w14:paraId="3C525781" w14:textId="77777777" w:rsidR="004115FB" w:rsidRDefault="004115FB" w:rsidP="003A6D50"/>
    <w:p w14:paraId="3DF3CE59" w14:textId="77777777" w:rsidR="004115FB" w:rsidRDefault="004115FB" w:rsidP="003A6D50"/>
    <w:p w14:paraId="4D40080B" w14:textId="77777777" w:rsidR="004115FB" w:rsidRDefault="004115FB" w:rsidP="003A6D50"/>
    <w:p w14:paraId="2C81746D" w14:textId="77777777" w:rsidR="004115FB" w:rsidRDefault="004115FB" w:rsidP="003A6D50"/>
    <w:p w14:paraId="7D5C38AF" w14:textId="77777777" w:rsidR="004115FB" w:rsidRDefault="004115FB" w:rsidP="003A6D50"/>
    <w:p w14:paraId="55F78F87" w14:textId="77777777" w:rsidR="004115FB" w:rsidRDefault="004115FB" w:rsidP="003A6D50"/>
    <w:p w14:paraId="154A14EC" w14:textId="77777777" w:rsidR="004115FB" w:rsidRPr="003A6D50" w:rsidRDefault="004115FB" w:rsidP="003A6D50"/>
    <w:p w14:paraId="609E9388" w14:textId="56116445" w:rsidR="006C7E7E" w:rsidRPr="006C7E7E" w:rsidRDefault="006C7E7E" w:rsidP="004115FB">
      <w:pPr>
        <w:pStyle w:val="Heading2"/>
      </w:pPr>
      <w:r w:rsidRPr="006C7E7E">
        <w:rPr>
          <w:sz w:val="40"/>
          <w:szCs w:val="40"/>
        </w:rPr>
        <w:lastRenderedPageBreak/>
        <w:t>2</w:t>
      </w:r>
      <w:r>
        <w:t>.pemilik</w:t>
      </w:r>
    </w:p>
    <w:p w14:paraId="0121ACEF" w14:textId="3800A4C5" w:rsidR="004115FB" w:rsidRPr="004115FB" w:rsidRDefault="004115FB" w:rsidP="004115FB">
      <w:pPr>
        <w:pStyle w:val="Heading3"/>
      </w:pPr>
      <w:r>
        <w:t>a.pengguna</w:t>
      </w:r>
    </w:p>
    <w:p w14:paraId="438C3856" w14:textId="69830E8F" w:rsidR="004115FB" w:rsidRDefault="004115FB" w:rsidP="004115FB">
      <w:pPr>
        <w:pStyle w:val="Heading4"/>
      </w:pPr>
      <w:r>
        <w:t xml:space="preserve">-list </w:t>
      </w:r>
    </w:p>
    <w:p w14:paraId="733678CC" w14:textId="457FF53D" w:rsidR="004115FB" w:rsidRPr="004115FB" w:rsidRDefault="004115FB" w:rsidP="004115FB">
      <w:r>
        <w:pict w14:anchorId="2AC86DF7">
          <v:shape id="_x0000_i1028" type="#_x0000_t75" style="width:431.95pt;height:307.15pt">
            <v:imagedata r:id="rId19" o:title="Pengguna(List)(PEMILIK)"/>
          </v:shape>
        </w:pict>
      </w:r>
    </w:p>
    <w:p w14:paraId="63D272C4" w14:textId="1B89BBD9" w:rsidR="004115FB" w:rsidRDefault="004115FB" w:rsidP="004115FB">
      <w:pPr>
        <w:pStyle w:val="Heading4"/>
      </w:pPr>
      <w:r>
        <w:lastRenderedPageBreak/>
        <w:t>-tambah</w:t>
      </w:r>
    </w:p>
    <w:p w14:paraId="27025085" w14:textId="7FA4ACF0" w:rsidR="000E3622" w:rsidRPr="000E3622" w:rsidRDefault="000E3622" w:rsidP="000E3622">
      <w:r>
        <w:pict w14:anchorId="757F42E7">
          <v:shape id="_x0000_i1029" type="#_x0000_t75" style="width:431.95pt;height:307.15pt">
            <v:imagedata r:id="rId20" o:title="PenggunaTambah(PEMILIK) (1)"/>
          </v:shape>
        </w:pict>
      </w:r>
    </w:p>
    <w:p w14:paraId="072EBC81" w14:textId="77777777" w:rsidR="000E3622" w:rsidRPr="000E3622" w:rsidRDefault="000E3622" w:rsidP="000E3622"/>
    <w:p w14:paraId="6B8B5E55" w14:textId="3ADA7EEE" w:rsidR="000E3622" w:rsidRDefault="000E3622" w:rsidP="000E3622">
      <w:pPr>
        <w:pStyle w:val="Heading4"/>
      </w:pPr>
      <w:r>
        <w:lastRenderedPageBreak/>
        <w:t>-edit</w:t>
      </w:r>
    </w:p>
    <w:p w14:paraId="5CAED97D" w14:textId="4A66E354" w:rsidR="000E3622" w:rsidRPr="000E3622" w:rsidRDefault="000E3622" w:rsidP="000E3622">
      <w:r>
        <w:pict w14:anchorId="1ACFDEAA">
          <v:shape id="_x0000_i1030" type="#_x0000_t75" style="width:431.95pt;height:307.15pt">
            <v:imagedata r:id="rId21" o:title="PenggunaEdit(PEMILIK) (1)"/>
          </v:shape>
        </w:pict>
      </w:r>
    </w:p>
    <w:p w14:paraId="682BEACD" w14:textId="77DB99C7" w:rsidR="000E3622" w:rsidRDefault="000E3622" w:rsidP="000E3622">
      <w:pPr>
        <w:pStyle w:val="Heading4"/>
      </w:pPr>
      <w:r>
        <w:lastRenderedPageBreak/>
        <w:t>-reset pengguna</w:t>
      </w:r>
    </w:p>
    <w:p w14:paraId="3EA7694B" w14:textId="19969A44" w:rsidR="000E3622" w:rsidRPr="000E3622" w:rsidRDefault="000E3622" w:rsidP="000E3622">
      <w:r>
        <w:pict w14:anchorId="5B646770">
          <v:shape id="_x0000_i1031" type="#_x0000_t75" style="width:431.95pt;height:307.15pt">
            <v:imagedata r:id="rId22" o:title="PenggunaReset(PEMILIK)"/>
          </v:shape>
        </w:pict>
      </w:r>
    </w:p>
    <w:p w14:paraId="039E6F8E" w14:textId="029875CE" w:rsidR="000E3622" w:rsidRDefault="001021D8" w:rsidP="000E3622">
      <w:pPr>
        <w:pStyle w:val="Heading3"/>
      </w:pPr>
      <w:r>
        <w:lastRenderedPageBreak/>
        <w:t>b.L</w:t>
      </w:r>
      <w:r w:rsidR="000E3622">
        <w:t xml:space="preserve">aporan </w:t>
      </w:r>
      <w:r>
        <w:t>Pembelian</w:t>
      </w:r>
    </w:p>
    <w:p w14:paraId="177B5ABB" w14:textId="352937F0" w:rsidR="00F4475E" w:rsidRPr="00F4475E" w:rsidRDefault="00F4475E" w:rsidP="00F4475E">
      <w:r>
        <w:pict w14:anchorId="1C9EE564">
          <v:shape id="_x0000_i1032" type="#_x0000_t75" style="width:431.95pt;height:307.15pt">
            <v:imagedata r:id="rId23" o:title="Laporan Pembelian(PEMILIK) (1)"/>
          </v:shape>
        </w:pict>
      </w:r>
    </w:p>
    <w:p w14:paraId="4DAD02F5" w14:textId="194879BE" w:rsidR="00F4475E" w:rsidRDefault="00F4475E" w:rsidP="00F4475E">
      <w:pPr>
        <w:pStyle w:val="Heading3"/>
      </w:pPr>
      <w:r>
        <w:lastRenderedPageBreak/>
        <w:t>c.Laporan Penjualan</w:t>
      </w:r>
    </w:p>
    <w:p w14:paraId="04028AE7" w14:textId="48D46D29" w:rsidR="00F83107" w:rsidRDefault="00F83107" w:rsidP="00F83107">
      <w:r>
        <w:pict w14:anchorId="6BC7D0A0">
          <v:shape id="_x0000_i1033" type="#_x0000_t75" style="width:431.95pt;height:307.15pt">
            <v:imagedata r:id="rId24" o:title="Laporan Penjual(PEMILIK)"/>
          </v:shape>
        </w:pict>
      </w:r>
    </w:p>
    <w:p w14:paraId="58B72EC3" w14:textId="77777777" w:rsidR="006716E2" w:rsidRDefault="006716E2" w:rsidP="00F83107"/>
    <w:p w14:paraId="0689D98B" w14:textId="77777777" w:rsidR="006716E2" w:rsidRDefault="006716E2" w:rsidP="00F83107"/>
    <w:p w14:paraId="716B4FC8" w14:textId="77777777" w:rsidR="006716E2" w:rsidRDefault="006716E2" w:rsidP="00F83107"/>
    <w:p w14:paraId="3CE0A4E4" w14:textId="77777777" w:rsidR="006716E2" w:rsidRDefault="006716E2" w:rsidP="00F83107"/>
    <w:p w14:paraId="112294C6" w14:textId="77777777" w:rsidR="006716E2" w:rsidRDefault="006716E2" w:rsidP="00F83107"/>
    <w:p w14:paraId="76B23084" w14:textId="77777777" w:rsidR="006716E2" w:rsidRDefault="006716E2" w:rsidP="00F83107"/>
    <w:p w14:paraId="2CFC27D3" w14:textId="77777777" w:rsidR="006716E2" w:rsidRDefault="006716E2" w:rsidP="00F83107"/>
    <w:p w14:paraId="60908478" w14:textId="77777777" w:rsidR="006716E2" w:rsidRDefault="006716E2" w:rsidP="00F83107"/>
    <w:p w14:paraId="2336DFFD" w14:textId="77777777" w:rsidR="006716E2" w:rsidRDefault="006716E2" w:rsidP="00F83107"/>
    <w:p w14:paraId="0B3BB213" w14:textId="77777777" w:rsidR="006716E2" w:rsidRDefault="006716E2" w:rsidP="00F83107"/>
    <w:p w14:paraId="0C2B291F" w14:textId="77777777" w:rsidR="006716E2" w:rsidRPr="00F83107" w:rsidRDefault="006716E2" w:rsidP="00F83107"/>
    <w:p w14:paraId="186CA96B" w14:textId="6BC28E2C" w:rsidR="00F83107" w:rsidRDefault="00F83107">
      <w:pPr>
        <w:pStyle w:val="Heading2"/>
      </w:pPr>
      <w:r>
        <w:lastRenderedPageBreak/>
        <w:t>3.</w:t>
      </w:r>
      <w:r w:rsidR="006716E2">
        <w:t>GUDANG</w:t>
      </w:r>
    </w:p>
    <w:p w14:paraId="3A507C2C" w14:textId="7506D529" w:rsidR="006716E2" w:rsidRPr="006716E2" w:rsidRDefault="006716E2" w:rsidP="006716E2">
      <w:pPr>
        <w:pStyle w:val="Heading3"/>
      </w:pPr>
      <w:r>
        <w:t xml:space="preserve"> a.Barang</w:t>
      </w:r>
    </w:p>
    <w:p w14:paraId="09D19B15" w14:textId="642FC3CC" w:rsidR="006716E2" w:rsidRDefault="006716E2" w:rsidP="00E261F5">
      <w:pPr>
        <w:pStyle w:val="Heading4"/>
      </w:pPr>
      <w:r>
        <w:t>-list</w:t>
      </w:r>
    </w:p>
    <w:p w14:paraId="4287FA08" w14:textId="5B5CBEDA" w:rsidR="00E261F5" w:rsidRPr="00E261F5" w:rsidRDefault="00E261F5" w:rsidP="00E261F5">
      <w:r>
        <w:pict w14:anchorId="371BC765">
          <v:shape id="_x0000_i1034" type="#_x0000_t75" style="width:431.95pt;height:307.15pt">
            <v:imagedata r:id="rId25" o:title="Barang(Gudang)"/>
          </v:shape>
        </w:pict>
      </w:r>
    </w:p>
    <w:p w14:paraId="4D17B725" w14:textId="77777777" w:rsidR="00C509AC" w:rsidRPr="00C509AC" w:rsidRDefault="00C509AC" w:rsidP="00C509AC"/>
    <w:p w14:paraId="6ED52FCC" w14:textId="77777777" w:rsidR="006716E2" w:rsidRPr="006716E2" w:rsidRDefault="006716E2" w:rsidP="006716E2"/>
    <w:p w14:paraId="49372914" w14:textId="77777777" w:rsidR="006716E2" w:rsidRPr="006716E2" w:rsidRDefault="006716E2" w:rsidP="006716E2"/>
    <w:p w14:paraId="1012A350" w14:textId="56990399" w:rsidR="00E261F5" w:rsidRDefault="00E261F5" w:rsidP="00E261F5">
      <w:pPr>
        <w:pStyle w:val="Heading4"/>
      </w:pPr>
      <w:r>
        <w:lastRenderedPageBreak/>
        <w:t>-tambah</w:t>
      </w:r>
    </w:p>
    <w:p w14:paraId="3610000A" w14:textId="278C82AB" w:rsidR="00E261F5" w:rsidRPr="00E261F5" w:rsidRDefault="00E261F5" w:rsidP="00E261F5">
      <w:r>
        <w:pict w14:anchorId="71B7A394">
          <v:shape id="_x0000_i1035" type="#_x0000_t75" style="width:431.95pt;height:307.15pt">
            <v:imagedata r:id="rId26" o:title="Tambah Barang(Gudang)"/>
          </v:shape>
        </w:pict>
      </w:r>
    </w:p>
    <w:p w14:paraId="547DB130" w14:textId="1CC02912" w:rsidR="00E261F5" w:rsidRDefault="00E261F5" w:rsidP="00E261F5">
      <w:pPr>
        <w:pStyle w:val="Heading4"/>
      </w:pPr>
      <w:r>
        <w:lastRenderedPageBreak/>
        <w:t>-edit</w:t>
      </w:r>
    </w:p>
    <w:p w14:paraId="75035AD2" w14:textId="76094B9D" w:rsidR="00E261F5" w:rsidRPr="00E261F5" w:rsidRDefault="00E261F5" w:rsidP="00E261F5">
      <w:r>
        <w:pict w14:anchorId="4B1FB58E">
          <v:shape id="_x0000_i1036" type="#_x0000_t75" style="width:431.95pt;height:307.15pt">
            <v:imagedata r:id="rId27" o:title="Edit Barang(Gudang)"/>
          </v:shape>
        </w:pict>
      </w:r>
    </w:p>
    <w:p w14:paraId="50EC960E" w14:textId="55D4833E" w:rsidR="00E261F5" w:rsidRPr="00E261F5" w:rsidRDefault="00E261F5" w:rsidP="001609BD">
      <w:pPr>
        <w:pStyle w:val="Heading3"/>
      </w:pPr>
      <w:r>
        <w:lastRenderedPageBreak/>
        <w:t>b.supplier</w:t>
      </w:r>
    </w:p>
    <w:p w14:paraId="46CD7CFA" w14:textId="425DE604" w:rsidR="00E261F5" w:rsidRDefault="00E261F5" w:rsidP="00E261F5">
      <w:pPr>
        <w:pStyle w:val="Heading4"/>
      </w:pPr>
      <w:r>
        <w:t>-list</w:t>
      </w:r>
    </w:p>
    <w:p w14:paraId="54BBC7BA" w14:textId="4214BDE3" w:rsidR="001609BD" w:rsidRPr="001609BD" w:rsidRDefault="001609BD" w:rsidP="001609BD">
      <w:r>
        <w:pict w14:anchorId="6DC58081">
          <v:shape id="_x0000_i1037" type="#_x0000_t75" style="width:431.95pt;height:307.15pt">
            <v:imagedata r:id="rId28" o:title="SUPPLIER(Gudang)"/>
          </v:shape>
        </w:pict>
      </w:r>
    </w:p>
    <w:p w14:paraId="54405085" w14:textId="77777777" w:rsidR="00E261F5" w:rsidRPr="00E261F5" w:rsidRDefault="00E261F5" w:rsidP="00E261F5"/>
    <w:p w14:paraId="30C59338" w14:textId="6CBE23BB" w:rsidR="001609BD" w:rsidRDefault="001609BD" w:rsidP="001609BD">
      <w:pPr>
        <w:pStyle w:val="Heading4"/>
      </w:pPr>
      <w:r>
        <w:lastRenderedPageBreak/>
        <w:t>-tambah</w:t>
      </w:r>
    </w:p>
    <w:p w14:paraId="26AD9872" w14:textId="68E03DB3" w:rsidR="001609BD" w:rsidRPr="001609BD" w:rsidRDefault="001609BD" w:rsidP="001609BD">
      <w:r>
        <w:pict w14:anchorId="40BC6150">
          <v:shape id="_x0000_i1038" type="#_x0000_t75" style="width:431.95pt;height:307.15pt">
            <v:imagedata r:id="rId29" o:title="Tambah SUPPLIER(Gudang)"/>
          </v:shape>
        </w:pict>
      </w:r>
    </w:p>
    <w:p w14:paraId="7DABF841" w14:textId="7D863A10" w:rsidR="001609BD" w:rsidRDefault="001609BD" w:rsidP="001609BD">
      <w:pPr>
        <w:pStyle w:val="Heading4"/>
      </w:pPr>
      <w:r>
        <w:lastRenderedPageBreak/>
        <w:t>-edit</w:t>
      </w:r>
    </w:p>
    <w:p w14:paraId="495FDBF6" w14:textId="59653A45" w:rsidR="001609BD" w:rsidRPr="001609BD" w:rsidRDefault="001609BD" w:rsidP="001609BD">
      <w:r>
        <w:pict w14:anchorId="488AA931">
          <v:shape id="_x0000_i1039" type="#_x0000_t75" style="width:431.95pt;height:307.15pt">
            <v:imagedata r:id="rId30" o:title="Edit SUPPLIER(Gudang)"/>
          </v:shape>
        </w:pict>
      </w:r>
    </w:p>
    <w:p w14:paraId="16A988B7" w14:textId="11CFF404" w:rsidR="001609BD" w:rsidRPr="001609BD" w:rsidRDefault="001609BD" w:rsidP="001609BD">
      <w:pPr>
        <w:pStyle w:val="Heading3"/>
      </w:pPr>
      <w:r>
        <w:lastRenderedPageBreak/>
        <w:t>c.pembelian</w:t>
      </w:r>
    </w:p>
    <w:p w14:paraId="59BA557C" w14:textId="5C6E62C5" w:rsidR="001609BD" w:rsidRDefault="001609BD" w:rsidP="001609BD">
      <w:pPr>
        <w:pStyle w:val="Heading4"/>
      </w:pPr>
      <w:r>
        <w:t>-list</w:t>
      </w:r>
    </w:p>
    <w:p w14:paraId="71D0E5C3" w14:textId="477B400C" w:rsidR="001609BD" w:rsidRPr="001609BD" w:rsidRDefault="001609BD" w:rsidP="001609BD">
      <w:r>
        <w:pict w14:anchorId="1444B2C9">
          <v:shape id="_x0000_i1040" type="#_x0000_t75" style="width:431.95pt;height:307.15pt">
            <v:imagedata r:id="rId31" o:title="Pembelian(Gudang)"/>
          </v:shape>
        </w:pict>
      </w:r>
    </w:p>
    <w:p w14:paraId="5E54D7A9" w14:textId="4221B321" w:rsidR="001609BD" w:rsidRDefault="001609BD" w:rsidP="001609BD">
      <w:pPr>
        <w:pStyle w:val="Heading4"/>
      </w:pPr>
      <w:r>
        <w:lastRenderedPageBreak/>
        <w:t>-tambah</w:t>
      </w:r>
    </w:p>
    <w:p w14:paraId="77E25D49" w14:textId="0C9BFC8D" w:rsidR="001609BD" w:rsidRPr="001609BD" w:rsidRDefault="00BC6F3A" w:rsidP="001609BD">
      <w:r>
        <w:pict w14:anchorId="2957CCBD">
          <v:shape id="_x0000_i1041" type="#_x0000_t75" style="width:431.95pt;height:307.15pt">
            <v:imagedata r:id="rId32" o:title="Tambah Pembelian(Gudang) (1)"/>
          </v:shape>
        </w:pict>
      </w:r>
    </w:p>
    <w:p w14:paraId="5D821FB4" w14:textId="61B1E472" w:rsidR="001609BD" w:rsidRDefault="001609BD" w:rsidP="001609BD">
      <w:pPr>
        <w:pStyle w:val="Heading4"/>
      </w:pPr>
      <w:r>
        <w:lastRenderedPageBreak/>
        <w:t>-edit</w:t>
      </w:r>
    </w:p>
    <w:p w14:paraId="573473A7" w14:textId="4302D0CE" w:rsidR="00BC6F3A" w:rsidRPr="00BC6F3A" w:rsidRDefault="00BC6F3A" w:rsidP="00BC6F3A">
      <w:r>
        <w:pict w14:anchorId="29D41E31">
          <v:shape id="_x0000_i1042" type="#_x0000_t75" style="width:431.95pt;height:307.15pt">
            <v:imagedata r:id="rId33" o:title="Edit Pembelian(Gudang) (1)"/>
          </v:shape>
        </w:pict>
      </w:r>
    </w:p>
    <w:p w14:paraId="5E113EA2" w14:textId="569CB7D9" w:rsidR="00BC6F3A" w:rsidRDefault="00BC6F3A">
      <w:pPr>
        <w:pStyle w:val="Heading2"/>
      </w:pPr>
      <w:r>
        <w:lastRenderedPageBreak/>
        <w:t>4.kasir</w:t>
      </w:r>
    </w:p>
    <w:p w14:paraId="6FDF7C53" w14:textId="62D232FD" w:rsidR="006F145C" w:rsidRPr="006F145C" w:rsidRDefault="006F145C" w:rsidP="006F145C">
      <w:pPr>
        <w:pStyle w:val="Heading3"/>
      </w:pPr>
      <w:r>
        <w:t>1.Penjualan</w:t>
      </w:r>
    </w:p>
    <w:p w14:paraId="6BB167E6" w14:textId="0FEBC431" w:rsidR="006F145C" w:rsidRDefault="006F145C" w:rsidP="006F145C">
      <w:pPr>
        <w:pStyle w:val="Heading4"/>
      </w:pPr>
      <w:r>
        <w:t>-list</w:t>
      </w:r>
    </w:p>
    <w:p w14:paraId="34FAEDAD" w14:textId="432B7FD7" w:rsidR="006F145C" w:rsidRPr="006F145C" w:rsidRDefault="006F145C" w:rsidP="006F145C">
      <w:r>
        <w:pict w14:anchorId="6837D114">
          <v:shape id="_x0000_i1043" type="#_x0000_t75" style="width:431.95pt;height:307.15pt">
            <v:imagedata r:id="rId34" o:title="list penjualan(kasir)"/>
          </v:shape>
        </w:pict>
      </w:r>
    </w:p>
    <w:p w14:paraId="76D4413B" w14:textId="2D329F1A" w:rsidR="006F145C" w:rsidRDefault="006F145C" w:rsidP="006F145C">
      <w:pPr>
        <w:pStyle w:val="Heading4"/>
      </w:pPr>
      <w:r>
        <w:lastRenderedPageBreak/>
        <w:t>-tambah</w:t>
      </w:r>
    </w:p>
    <w:p w14:paraId="47D76460" w14:textId="7DFAF7EB" w:rsidR="006F145C" w:rsidRPr="006F145C" w:rsidRDefault="006F145C" w:rsidP="006F145C">
      <w:r>
        <w:pict w14:anchorId="71D79BF2">
          <v:shape id="_x0000_i1044" type="#_x0000_t75" style="width:431.95pt;height:307.15pt">
            <v:imagedata r:id="rId35" o:title="tambah Penjualan(kasir)"/>
          </v:shape>
        </w:pict>
      </w:r>
    </w:p>
    <w:p w14:paraId="2005F679" w14:textId="1F93EB7B" w:rsidR="006F145C" w:rsidRDefault="006F145C" w:rsidP="006F145C">
      <w:pPr>
        <w:pStyle w:val="Heading4"/>
      </w:pPr>
      <w:r>
        <w:lastRenderedPageBreak/>
        <w:t>-edit</w:t>
      </w:r>
    </w:p>
    <w:p w14:paraId="1FCD3C6D" w14:textId="767DB548" w:rsidR="006F145C" w:rsidRPr="006F145C" w:rsidRDefault="006F145C" w:rsidP="006F145C">
      <w:r>
        <w:pict w14:anchorId="147B738B">
          <v:shape id="_x0000_i1045" type="#_x0000_t75" style="width:431.95pt;height:307.15pt">
            <v:imagedata r:id="rId36" o:title="Edit penjualan(kasir)"/>
          </v:shape>
        </w:pict>
      </w:r>
    </w:p>
    <w:p w14:paraId="18390C3A" w14:textId="6E0CE6B1" w:rsidR="00FC15CD" w:rsidRDefault="00FC15CD">
      <w:pPr>
        <w:pStyle w:val="Heading1"/>
      </w:pPr>
      <w:r>
        <w:t>D.Rancangan Basis Data</w:t>
      </w:r>
    </w:p>
    <w:p w14:paraId="7FFAF4E1" w14:textId="11AC575E" w:rsidR="00FC15CD" w:rsidRPr="00FC15CD" w:rsidRDefault="00FC15CD" w:rsidP="00FC15CD">
      <w:r>
        <w:t>Ada pun Rancangan basis  data  sebagai berikut:</w:t>
      </w:r>
      <w:r>
        <w:pict w14:anchorId="25F7B1B2">
          <v:shape id="_x0000_i1046" type="#_x0000_t75" style="width:430.75pt;height:198.75pt">
            <v:imagedata r:id="rId37" o:title="ERD 2 1"/>
          </v:shape>
        </w:pict>
      </w:r>
    </w:p>
    <w:p w14:paraId="1BA06A79" w14:textId="3CED69B9" w:rsidR="00FC15CD" w:rsidRDefault="00FC15CD">
      <w:pPr>
        <w:pStyle w:val="Heading1"/>
      </w:pPr>
      <w:r>
        <w:lastRenderedPageBreak/>
        <w:t>E.Hasil</w:t>
      </w:r>
    </w:p>
    <w:p w14:paraId="1FC753FA" w14:textId="2910CEC6" w:rsidR="00FC15CD" w:rsidRPr="00FC15CD" w:rsidRDefault="00FC15CD" w:rsidP="00FC15CD">
      <w:r>
        <w:t xml:space="preserve">Berdasarkan hasil Analisa, rancangan interface dan basis data yang kemudian di implementasikan menjadi </w:t>
      </w:r>
      <w:r>
        <w:t xml:space="preserve"> </w:t>
      </w:r>
      <w:r>
        <w:t xml:space="preserve">sebuah </w:t>
      </w:r>
      <w:r>
        <w:t xml:space="preserve"> </w:t>
      </w:r>
      <w:r>
        <w:t>aplikasi</w:t>
      </w:r>
      <w:r>
        <w:t xml:space="preserve"> </w:t>
      </w:r>
      <w:r>
        <w:t xml:space="preserve">berbasis web dengan menggunakan bahasa pemograman PHP. Adapun hasilnya adalah sebagai berikut: </w:t>
      </w:r>
    </w:p>
    <w:p w14:paraId="04D93ACE" w14:textId="65330BA8" w:rsidR="00FC15CD" w:rsidRDefault="00FC15CD" w:rsidP="00FC15CD">
      <w:pPr>
        <w:pStyle w:val="Heading2"/>
      </w:pPr>
      <w:r>
        <w:t>1.semua pengguna</w:t>
      </w:r>
    </w:p>
    <w:p w14:paraId="1CB19F25" w14:textId="77777777" w:rsidR="00FC15CD" w:rsidRPr="00FC15CD" w:rsidRDefault="00FC15CD" w:rsidP="00FC15CD"/>
    <w:p w14:paraId="7253153A" w14:textId="6F1D979F" w:rsidR="00FC15CD" w:rsidRDefault="00FC15CD" w:rsidP="00FC15CD">
      <w:pPr>
        <w:pStyle w:val="Heading3"/>
      </w:pPr>
      <w:r>
        <w:t>a.login</w:t>
      </w:r>
    </w:p>
    <w:p w14:paraId="7862532B" w14:textId="3B354E0B" w:rsidR="00FC15CD" w:rsidRPr="00FC15CD" w:rsidRDefault="00ED1DDF" w:rsidP="00FC15CD">
      <w:r>
        <w:pict w14:anchorId="1E64EDBB">
          <v:shape id="_x0000_i1047" type="#_x0000_t75" style="width:431.3pt;height:242.5pt">
            <v:imagedata r:id="rId38" o:title="Login"/>
          </v:shape>
        </w:pict>
      </w:r>
    </w:p>
    <w:p w14:paraId="4B7876CF" w14:textId="36D9852B" w:rsidR="00ED1DDF" w:rsidRDefault="00ED1DDF" w:rsidP="00ED1DDF">
      <w:pPr>
        <w:pStyle w:val="Heading3"/>
      </w:pPr>
      <w:r>
        <w:lastRenderedPageBreak/>
        <w:t>b.logout</w:t>
      </w:r>
    </w:p>
    <w:p w14:paraId="6772B6BE" w14:textId="2E317AA0" w:rsidR="00ED1DDF" w:rsidRPr="00ED1DDF" w:rsidRDefault="00ED1DDF" w:rsidP="00ED1DDF">
      <w:r>
        <w:rPr>
          <w:noProof/>
          <w:lang w:eastAsia="en-US"/>
        </w:rPr>
        <mc:AlternateContent>
          <mc:Choice Requires="wps">
            <w:drawing>
              <wp:anchor distT="0" distB="0" distL="114300" distR="114300" simplePos="0" relativeHeight="251663360" behindDoc="0" locked="0" layoutInCell="1" allowOverlap="1" wp14:anchorId="3B3A1D6C" wp14:editId="1A078BA5">
                <wp:simplePos x="0" y="0"/>
                <wp:positionH relativeFrom="column">
                  <wp:posOffset>4696460</wp:posOffset>
                </wp:positionH>
                <wp:positionV relativeFrom="paragraph">
                  <wp:posOffset>497766</wp:posOffset>
                </wp:positionV>
                <wp:extent cx="706931" cy="437989"/>
                <wp:effectExtent l="0" t="0" r="17145" b="19685"/>
                <wp:wrapNone/>
                <wp:docPr id="11" name="Oval 11"/>
                <wp:cNvGraphicFramePr/>
                <a:graphic xmlns:a="http://schemas.openxmlformats.org/drawingml/2006/main">
                  <a:graphicData uri="http://schemas.microsoft.com/office/word/2010/wordprocessingShape">
                    <wps:wsp>
                      <wps:cNvSpPr/>
                      <wps:spPr>
                        <a:xfrm>
                          <a:off x="0" y="0"/>
                          <a:ext cx="706931" cy="43798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7154B5" id="Oval 11" o:spid="_x0000_s1026" style="position:absolute;margin-left:369.8pt;margin-top:39.2pt;width:55.65pt;height:3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" filled="f" strokecolor="red" strokeweight="2pt"/>
            </w:pict>
          </mc:Fallback>
        </mc:AlternateContent>
      </w:r>
      <w:r>
        <w:pict w14:anchorId="2AA65B20">
          <v:shape id="_x0000_i1048" type="#_x0000_t75" style="width:431.3pt;height:242.5pt">
            <v:imagedata r:id="rId39" o:title="logout"/>
          </v:shape>
        </w:pict>
      </w:r>
    </w:p>
    <w:p w14:paraId="1D38119C" w14:textId="15A3B0E1" w:rsidR="00ED1DDF" w:rsidRPr="00ED1DDF" w:rsidRDefault="00ED1DDF" w:rsidP="00ED1DDF">
      <w:pPr>
        <w:pStyle w:val="Heading2"/>
      </w:pPr>
      <w:r>
        <w:t>2.pemilik</w:t>
      </w:r>
    </w:p>
    <w:p w14:paraId="0B0846FF" w14:textId="1EE7C2CD" w:rsidR="00ED1DDF" w:rsidRDefault="00ED1DDF" w:rsidP="00ED1DDF">
      <w:pPr>
        <w:pStyle w:val="Heading3"/>
      </w:pPr>
      <w:r>
        <w:t>a.Pengguna</w:t>
      </w:r>
    </w:p>
    <w:p w14:paraId="43C5596A" w14:textId="0A8FD8AF" w:rsidR="00ED1DDF" w:rsidRDefault="00ED1DDF" w:rsidP="00ED1DDF">
      <w:pPr>
        <w:pStyle w:val="Heading4"/>
      </w:pPr>
      <w:r>
        <w:t>-list</w:t>
      </w:r>
    </w:p>
    <w:p w14:paraId="3C28E2A7" w14:textId="3A54E62E" w:rsidR="00ED1DDF" w:rsidRPr="00ED1DDF" w:rsidRDefault="00ED1DDF" w:rsidP="00ED1DDF">
      <w:r>
        <w:pict w14:anchorId="0E77CADA">
          <v:shape id="_x0000_i1049" type="#_x0000_t75" style="width:431.3pt;height:242.5pt">
            <v:imagedata r:id="rId40" o:title="list pengguan"/>
          </v:shape>
        </w:pict>
      </w:r>
    </w:p>
    <w:p w14:paraId="050421C3" w14:textId="77777777" w:rsidR="00ED1DDF" w:rsidRPr="00ED1DDF" w:rsidRDefault="00ED1DDF" w:rsidP="00ED1DDF"/>
    <w:p w14:paraId="660F4EB9" w14:textId="1F88BF6A" w:rsidR="00ED1DDF" w:rsidRDefault="00ED1DDF" w:rsidP="00ED1DDF">
      <w:pPr>
        <w:pStyle w:val="Heading4"/>
      </w:pPr>
      <w:r>
        <w:lastRenderedPageBreak/>
        <w:t>-tambah</w:t>
      </w:r>
    </w:p>
    <w:p w14:paraId="744BEB24" w14:textId="77E1B8CF" w:rsidR="00ED1DDF" w:rsidRPr="00ED1DDF" w:rsidRDefault="00ED1DDF" w:rsidP="00ED1DDF">
      <w:r>
        <w:pict w14:anchorId="2AB776FA">
          <v:shape id="_x0000_i1050" type="#_x0000_t75" style="width:431.3pt;height:242.5pt">
            <v:imagedata r:id="rId41" o:title="Tambah Pengguna"/>
          </v:shape>
        </w:pict>
      </w:r>
    </w:p>
    <w:p w14:paraId="297BD1B7" w14:textId="5A7DC6AC" w:rsidR="00ED1DDF" w:rsidRDefault="00ED1DDF" w:rsidP="00ED1DDF">
      <w:pPr>
        <w:pStyle w:val="Heading4"/>
      </w:pPr>
      <w:r>
        <w:t>-edit</w:t>
      </w:r>
    </w:p>
    <w:p w14:paraId="0E291E58" w14:textId="6C028EA9" w:rsidR="00ED1DDF" w:rsidRPr="00ED1DDF" w:rsidRDefault="00ED1DDF" w:rsidP="00ED1DDF">
      <w:r>
        <w:pict w14:anchorId="3F13821E">
          <v:shape id="_x0000_i1051" type="#_x0000_t75" style="width:431.3pt;height:242.5pt">
            <v:imagedata r:id="rId42" o:title="Edit pengguna"/>
          </v:shape>
        </w:pict>
      </w:r>
    </w:p>
    <w:p w14:paraId="3927E39A" w14:textId="7DC9B39E" w:rsidR="00ED1DDF" w:rsidRDefault="00ED1DDF" w:rsidP="00ED1DDF">
      <w:pPr>
        <w:pStyle w:val="Heading4"/>
      </w:pPr>
      <w:r>
        <w:lastRenderedPageBreak/>
        <w:t>-reset</w:t>
      </w:r>
    </w:p>
    <w:p w14:paraId="4A536EAD" w14:textId="7F177A1C" w:rsidR="00ED1DDF" w:rsidRPr="00ED1DDF" w:rsidRDefault="00ED1DDF" w:rsidP="00ED1DDF">
      <w:r>
        <w:pict w14:anchorId="3732C8A1">
          <v:shape id="_x0000_i1052" type="#_x0000_t75" style="width:431.3pt;height:242.5pt">
            <v:imagedata r:id="rId43" o:title="Reset"/>
          </v:shape>
        </w:pict>
      </w:r>
    </w:p>
    <w:p w14:paraId="42B47F0E" w14:textId="212DE882" w:rsidR="00ED1DDF" w:rsidRDefault="00F66375" w:rsidP="00ED1DDF">
      <w:pPr>
        <w:pStyle w:val="Heading3"/>
      </w:pPr>
      <w:r>
        <w:t>c.L</w:t>
      </w:r>
      <w:r w:rsidR="00ED1DDF">
        <w:t xml:space="preserve">aporan </w:t>
      </w:r>
      <w:r>
        <w:t>Pembelian</w:t>
      </w:r>
    </w:p>
    <w:p w14:paraId="793D9977" w14:textId="31AAB61A" w:rsidR="00F66375" w:rsidRPr="00F66375" w:rsidRDefault="00F66375" w:rsidP="00F66375">
      <w:r>
        <w:pict w14:anchorId="46D7D2A5">
          <v:shape id="_x0000_i1053" type="#_x0000_t75" style="width:431.3pt;height:242.5pt">
            <v:imagedata r:id="rId44" o:title="Lap_pembelian"/>
          </v:shape>
        </w:pict>
      </w:r>
    </w:p>
    <w:p w14:paraId="7D18D231" w14:textId="1B95DCCF" w:rsidR="00F66375" w:rsidRDefault="00F66375" w:rsidP="00F66375">
      <w:pPr>
        <w:pStyle w:val="Heading3"/>
      </w:pPr>
      <w:r>
        <w:lastRenderedPageBreak/>
        <w:t>d.Laporan Penjualan</w:t>
      </w:r>
    </w:p>
    <w:p w14:paraId="3B392D91" w14:textId="0CF317B2" w:rsidR="00F66375" w:rsidRPr="00F66375" w:rsidRDefault="00F66375" w:rsidP="00F66375">
      <w:r>
        <w:pict w14:anchorId="04AFB82E">
          <v:shape id="_x0000_i1054" type="#_x0000_t75" style="width:431.3pt;height:242.5pt">
            <v:imagedata r:id="rId45" o:title="Lap_penjualan"/>
          </v:shape>
        </w:pict>
      </w:r>
    </w:p>
    <w:p w14:paraId="3D40650B" w14:textId="6A711FC0" w:rsidR="00F66375" w:rsidRDefault="00F66375" w:rsidP="00F66375">
      <w:pPr>
        <w:pStyle w:val="Heading2"/>
      </w:pPr>
      <w:r>
        <w:t>3.Gudang</w:t>
      </w:r>
    </w:p>
    <w:p w14:paraId="60B593D3" w14:textId="3FE37747" w:rsidR="00F66375" w:rsidRPr="00F66375" w:rsidRDefault="00F66375" w:rsidP="00F66375">
      <w:pPr>
        <w:pStyle w:val="Heading3"/>
      </w:pPr>
      <w:r>
        <w:t>a.barang</w:t>
      </w:r>
    </w:p>
    <w:p w14:paraId="1463BC75" w14:textId="5A55367E" w:rsidR="00F66375" w:rsidRDefault="00F66375" w:rsidP="00F66375">
      <w:pPr>
        <w:pStyle w:val="Heading4"/>
      </w:pPr>
      <w:r>
        <w:t>-list</w:t>
      </w:r>
    </w:p>
    <w:p w14:paraId="514189ED" w14:textId="0D5E5A00" w:rsidR="00F66375" w:rsidRPr="00F66375" w:rsidRDefault="00F66375" w:rsidP="00F66375">
      <w:r>
        <w:pict w14:anchorId="38DFF7F2">
          <v:shape id="_x0000_i1055" type="#_x0000_t75" style="width:431.3pt;height:242.5pt">
            <v:imagedata r:id="rId46" o:title="Barang "/>
          </v:shape>
        </w:pict>
      </w:r>
    </w:p>
    <w:p w14:paraId="77AF6806" w14:textId="0D48D452" w:rsidR="00F66375" w:rsidRDefault="00F66375" w:rsidP="00F66375">
      <w:pPr>
        <w:pStyle w:val="Heading4"/>
      </w:pPr>
      <w:r>
        <w:lastRenderedPageBreak/>
        <w:t>-tambah</w:t>
      </w:r>
    </w:p>
    <w:p w14:paraId="1F369D9A" w14:textId="799D0AB1" w:rsidR="00F66375" w:rsidRDefault="00F66375" w:rsidP="00F66375">
      <w:r>
        <w:pict w14:anchorId="00CDAA10">
          <v:shape id="_x0000_i1056" type="#_x0000_t75" style="width:431.3pt;height:242.5pt">
            <v:imagedata r:id="rId47" o:title="barang tambah"/>
          </v:shape>
        </w:pict>
      </w:r>
    </w:p>
    <w:p w14:paraId="2EB258AA" w14:textId="77777777" w:rsidR="00F66375" w:rsidRDefault="00F66375" w:rsidP="00F66375"/>
    <w:p w14:paraId="0B00362C" w14:textId="77777777" w:rsidR="00F66375" w:rsidRPr="00F66375" w:rsidRDefault="00F66375" w:rsidP="00F66375"/>
    <w:p w14:paraId="18B02FB3" w14:textId="5DB52C88" w:rsidR="00F66375" w:rsidRDefault="00F66375" w:rsidP="00F66375">
      <w:pPr>
        <w:pStyle w:val="Heading4"/>
      </w:pPr>
      <w:r>
        <w:t>-edit</w:t>
      </w:r>
    </w:p>
    <w:p w14:paraId="222AE33E" w14:textId="625C9045" w:rsidR="00F66375" w:rsidRDefault="00F66375" w:rsidP="00F66375">
      <w:r>
        <w:pict w14:anchorId="7D231E93">
          <v:shape id="_x0000_i1057" type="#_x0000_t75" style="width:431.3pt;height:242.5pt">
            <v:imagedata r:id="rId48" o:title="Edit barang"/>
          </v:shape>
        </w:pict>
      </w:r>
    </w:p>
    <w:p w14:paraId="1417A39A" w14:textId="2DEAA66B" w:rsidR="00F66375" w:rsidRDefault="00F66375" w:rsidP="00F66375">
      <w:pPr>
        <w:pStyle w:val="Heading4"/>
      </w:pPr>
      <w:r>
        <w:lastRenderedPageBreak/>
        <w:t>-Laporan Barang</w:t>
      </w:r>
    </w:p>
    <w:p w14:paraId="306BAD78" w14:textId="7776F08E" w:rsidR="00F66375" w:rsidRDefault="00F66375" w:rsidP="00F66375">
      <w:r>
        <w:pict w14:anchorId="31415BD6">
          <v:shape id="_x0000_i1058" type="#_x0000_t75" style="width:431.3pt;height:242.5pt">
            <v:imagedata r:id="rId49" o:title="lap barang"/>
          </v:shape>
        </w:pict>
      </w:r>
    </w:p>
    <w:p w14:paraId="33332FE6" w14:textId="77777777" w:rsidR="00F66375" w:rsidRPr="00F66375" w:rsidRDefault="00F66375" w:rsidP="00F66375"/>
    <w:p w14:paraId="19E1CDDE" w14:textId="6102603F" w:rsidR="00F66375" w:rsidRPr="00F66375" w:rsidRDefault="00F66375" w:rsidP="00F66375">
      <w:pPr>
        <w:pStyle w:val="Heading3"/>
      </w:pPr>
      <w:r>
        <w:t>b.Supplier</w:t>
      </w:r>
    </w:p>
    <w:p w14:paraId="47968607" w14:textId="51F5C7EA" w:rsidR="00F66375" w:rsidRDefault="00F66375" w:rsidP="00F66375">
      <w:pPr>
        <w:pStyle w:val="Heading4"/>
      </w:pPr>
      <w:r>
        <w:t>-list</w:t>
      </w:r>
    </w:p>
    <w:p w14:paraId="4DC14A51" w14:textId="398E903B" w:rsidR="00F66375" w:rsidRPr="00F66375" w:rsidRDefault="00F66375" w:rsidP="00F66375">
      <w:r>
        <w:pict w14:anchorId="1F1723BF">
          <v:shape id="_x0000_i1059" type="#_x0000_t75" style="width:431.3pt;height:242.5pt">
            <v:imagedata r:id="rId50" o:title="supplier"/>
          </v:shape>
        </w:pict>
      </w:r>
    </w:p>
    <w:p w14:paraId="74A0A563" w14:textId="77777777" w:rsidR="00F66375" w:rsidRPr="00F66375" w:rsidRDefault="00F66375" w:rsidP="00F66375"/>
    <w:p w14:paraId="2D3FED58" w14:textId="3266C753" w:rsidR="00F66375" w:rsidRDefault="00104C9E">
      <w:pPr>
        <w:pStyle w:val="Heading4"/>
      </w:pPr>
      <w:r>
        <w:lastRenderedPageBreak/>
        <w:t>-tambah</w:t>
      </w:r>
    </w:p>
    <w:p w14:paraId="00D2C6BC" w14:textId="2D9C9CBC" w:rsidR="00104C9E" w:rsidRDefault="00104C9E" w:rsidP="00104C9E">
      <w:r>
        <w:pict w14:anchorId="0B6156FF">
          <v:shape id="_x0000_i1060" type="#_x0000_t75" style="width:431.3pt;height:242.5pt">
            <v:imagedata r:id="rId51" o:title="supplier tambah"/>
          </v:shape>
        </w:pict>
      </w:r>
    </w:p>
    <w:p w14:paraId="6C35B163" w14:textId="77777777" w:rsidR="00104C9E" w:rsidRPr="00104C9E" w:rsidRDefault="00104C9E" w:rsidP="00104C9E"/>
    <w:p w14:paraId="552FF6E7" w14:textId="0412643A" w:rsidR="00104C9E" w:rsidRDefault="00104C9E" w:rsidP="00104C9E">
      <w:pPr>
        <w:pStyle w:val="Heading4"/>
      </w:pPr>
      <w:r>
        <w:t>-edit</w:t>
      </w:r>
      <w:r>
        <w:pict w14:anchorId="6E4B25DE">
          <v:shape id="_x0000_i1061" type="#_x0000_t75" style="width:431.3pt;height:242.5pt">
            <v:imagedata r:id="rId52" o:title="Edit Supplier"/>
          </v:shape>
        </w:pict>
      </w:r>
    </w:p>
    <w:p w14:paraId="62E312AE" w14:textId="77777777" w:rsidR="00104C9E" w:rsidRDefault="00104C9E" w:rsidP="00104C9E"/>
    <w:p w14:paraId="3C5096D2" w14:textId="77777777" w:rsidR="00104C9E" w:rsidRPr="00104C9E" w:rsidRDefault="00104C9E" w:rsidP="00104C9E"/>
    <w:p w14:paraId="311EC6A8" w14:textId="1D880B3A" w:rsidR="00104C9E" w:rsidRDefault="00104C9E" w:rsidP="00104C9E">
      <w:pPr>
        <w:pStyle w:val="Heading3"/>
      </w:pPr>
      <w:r>
        <w:lastRenderedPageBreak/>
        <w:t>c.pembelian</w:t>
      </w:r>
    </w:p>
    <w:p w14:paraId="04B7E2E5" w14:textId="77777777" w:rsidR="00104C9E" w:rsidRPr="00104C9E" w:rsidRDefault="00104C9E" w:rsidP="00104C9E"/>
    <w:p w14:paraId="7AB6C88F" w14:textId="12DD8CE8" w:rsidR="00104C9E" w:rsidRDefault="00104C9E" w:rsidP="00104C9E">
      <w:pPr>
        <w:pStyle w:val="Heading4"/>
      </w:pPr>
      <w:r>
        <w:t>-list</w:t>
      </w:r>
    </w:p>
    <w:p w14:paraId="513900B9" w14:textId="138697C1" w:rsidR="00104C9E" w:rsidRDefault="00104C9E" w:rsidP="00104C9E">
      <w:r>
        <w:pict w14:anchorId="155E333D">
          <v:shape id="_x0000_i1062" type="#_x0000_t75" style="width:431.3pt;height:242.5pt">
            <v:imagedata r:id="rId53" o:title="Pembelian List"/>
          </v:shape>
        </w:pict>
      </w:r>
    </w:p>
    <w:p w14:paraId="776985A3" w14:textId="77777777" w:rsidR="00104C9E" w:rsidRDefault="00104C9E" w:rsidP="00104C9E"/>
    <w:p w14:paraId="2638A757" w14:textId="77777777" w:rsidR="00104C9E" w:rsidRPr="00104C9E" w:rsidRDefault="00104C9E" w:rsidP="00104C9E"/>
    <w:p w14:paraId="2D788DB2" w14:textId="3DBAC28D" w:rsidR="00104C9E" w:rsidRDefault="00104C9E">
      <w:pPr>
        <w:pStyle w:val="Heading4"/>
      </w:pPr>
      <w:r>
        <w:t>-tambah</w:t>
      </w:r>
    </w:p>
    <w:p w14:paraId="04E0C38E" w14:textId="5A472BD6" w:rsidR="00104C9E" w:rsidRDefault="00104C9E" w:rsidP="00104C9E">
      <w:r>
        <w:pict w14:anchorId="1E501861">
          <v:shape id="_x0000_i1063" type="#_x0000_t75" style="width:431.3pt;height:242.5pt">
            <v:imagedata r:id="rId54" o:title="pembelian tambah"/>
          </v:shape>
        </w:pict>
      </w:r>
    </w:p>
    <w:p w14:paraId="66788873" w14:textId="77777777" w:rsidR="00104C9E" w:rsidRPr="00104C9E" w:rsidRDefault="00104C9E" w:rsidP="00104C9E"/>
    <w:p w14:paraId="3917876F" w14:textId="3DEE039B" w:rsidR="00104C9E" w:rsidRDefault="00104C9E">
      <w:pPr>
        <w:pStyle w:val="Heading4"/>
      </w:pPr>
      <w:r>
        <w:t>-edit</w:t>
      </w:r>
    </w:p>
    <w:p w14:paraId="56B37721" w14:textId="73DE4CC9" w:rsidR="00104C9E" w:rsidRPr="00104C9E" w:rsidRDefault="00104C9E" w:rsidP="00104C9E">
      <w:r>
        <w:pict w14:anchorId="7BE8C0A6">
          <v:shape id="_x0000_i1064" type="#_x0000_t75" style="width:431.3pt;height:242.5pt">
            <v:imagedata r:id="rId55" o:title="pembelian edit"/>
          </v:shape>
        </w:pict>
      </w:r>
    </w:p>
    <w:p w14:paraId="29AC4627" w14:textId="54BF91BD" w:rsidR="00104C9E" w:rsidRPr="00104C9E" w:rsidRDefault="00104C9E" w:rsidP="00104C9E">
      <w:pPr>
        <w:pStyle w:val="Heading2"/>
      </w:pPr>
      <w:r>
        <w:t>4.kasir</w:t>
      </w:r>
    </w:p>
    <w:p w14:paraId="49DD4D00" w14:textId="29804119" w:rsidR="00104C9E" w:rsidRPr="00104C9E" w:rsidRDefault="00104C9E" w:rsidP="00104C9E">
      <w:pPr>
        <w:pStyle w:val="Heading3"/>
      </w:pPr>
      <w:r>
        <w:t>a.penjualan</w:t>
      </w:r>
    </w:p>
    <w:p w14:paraId="384E37F2" w14:textId="418D4A38" w:rsidR="00104C9E" w:rsidRDefault="00104C9E" w:rsidP="00104C9E">
      <w:pPr>
        <w:pStyle w:val="Heading4"/>
      </w:pPr>
      <w:r>
        <w:t>-list</w:t>
      </w:r>
    </w:p>
    <w:p w14:paraId="2BC50CEA" w14:textId="39920A63" w:rsidR="00104C9E" w:rsidRPr="00104C9E" w:rsidRDefault="00104C9E" w:rsidP="00104C9E">
      <w:r>
        <w:pict w14:anchorId="46125076">
          <v:shape id="_x0000_i1065" type="#_x0000_t75" style="width:431.3pt;height:242.5pt">
            <v:imagedata r:id="rId56" o:title="Penjualan List"/>
          </v:shape>
        </w:pict>
      </w:r>
    </w:p>
    <w:p w14:paraId="32A559BF" w14:textId="5EE0B606" w:rsidR="00104C9E" w:rsidRDefault="00104C9E" w:rsidP="00104C9E">
      <w:pPr>
        <w:pStyle w:val="Heading4"/>
      </w:pPr>
      <w:r>
        <w:lastRenderedPageBreak/>
        <w:t>-tambah</w:t>
      </w:r>
    </w:p>
    <w:p w14:paraId="0C70CFCD" w14:textId="416A7DC0" w:rsidR="00104C9E" w:rsidRDefault="00104C9E" w:rsidP="00104C9E">
      <w:r>
        <w:pict w14:anchorId="0F0FD59C">
          <v:shape id="_x0000_i1066" type="#_x0000_t75" style="width:431.3pt;height:242.5pt">
            <v:imagedata r:id="rId57" o:title="Penjualan Tamabh"/>
          </v:shape>
        </w:pict>
      </w:r>
    </w:p>
    <w:p w14:paraId="63BED0CA" w14:textId="77777777" w:rsidR="003D6844" w:rsidRDefault="003D6844" w:rsidP="00104C9E"/>
    <w:p w14:paraId="2A5CC0D5" w14:textId="77777777" w:rsidR="003D6844" w:rsidRPr="00104C9E" w:rsidRDefault="003D6844" w:rsidP="00104C9E"/>
    <w:p w14:paraId="2D67182D" w14:textId="496FDEB0" w:rsidR="00104C9E" w:rsidRDefault="00104C9E" w:rsidP="00104C9E">
      <w:pPr>
        <w:pStyle w:val="Heading4"/>
      </w:pPr>
      <w:r>
        <w:t>-edit</w:t>
      </w:r>
      <w:r w:rsidR="003D6844">
        <w:pict w14:anchorId="09758D88">
          <v:shape id="_x0000_i1067" type="#_x0000_t75" style="width:431.3pt;height:242.5pt">
            <v:imagedata r:id="rId58" o:title="Penjualan edit"/>
          </v:shape>
        </w:pict>
      </w:r>
    </w:p>
    <w:p w14:paraId="11D6965C" w14:textId="77777777" w:rsidR="00B11295" w:rsidRDefault="00B11295" w:rsidP="00B11295">
      <w:pPr>
        <w:spacing w:after="34" w:line="240" w:lineRule="auto"/>
        <w:ind w:left="370" w:right="-15"/>
      </w:pPr>
      <w:r>
        <w:t xml:space="preserve">F. Pengujian  </w:t>
      </w:r>
    </w:p>
    <w:p w14:paraId="0ADC0867" w14:textId="3E4798B3" w:rsidR="00B11295" w:rsidRDefault="00B11295">
      <w:pPr>
        <w:pStyle w:val="Heading1"/>
      </w:pPr>
      <w:r>
        <w:lastRenderedPageBreak/>
        <w:t>F.Penggujia</w:t>
      </w:r>
    </w:p>
    <w:p w14:paraId="1FFCBF67" w14:textId="6E61D94D" w:rsidR="00B11295" w:rsidRDefault="00B11295" w:rsidP="00B11295">
      <w:r>
        <w:t>Pengujian merupakan tahapan yang dilakukan setelah aplikasi telah selesai dikerjakan. Pengujian tidak perlu dilakukan pada saat aplikasi secara keseluruhan selesai akan tetapi dapat juga dilakukan pada saat setiap modul/fungsional dibuat selesai. Dalam aplikasi penjualan ini perlu di rencanakan sesuai dengan analisa/rancangan pada use case diagram dibuat. Adapun rencana pengujian adalah sebagai berikut :</w:t>
      </w:r>
    </w:p>
    <w:p w14:paraId="2F1C07DE" w14:textId="77777777" w:rsidR="00591188" w:rsidRPr="00B11295" w:rsidRDefault="00591188" w:rsidP="00B11295">
      <w:bookmarkStart w:id="5" w:name="_GoBack"/>
      <w:bookmarkEnd w:id="5"/>
    </w:p>
    <w:sectPr w:rsidR="00591188" w:rsidRPr="00B11295">
      <w:footerReference w:type="default" r:id="rId5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5901B5" w14:textId="77777777" w:rsidR="004C2279" w:rsidRDefault="004C2279">
      <w:pPr>
        <w:spacing w:before="0" w:after="0" w:line="240" w:lineRule="auto"/>
      </w:pPr>
      <w:r>
        <w:separator/>
      </w:r>
    </w:p>
  </w:endnote>
  <w:endnote w:type="continuationSeparator" w:id="0">
    <w:p w14:paraId="5FADC656" w14:textId="77777777" w:rsidR="004C2279" w:rsidRDefault="004C227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E4F35" w14:textId="77777777" w:rsidR="00851DCF" w:rsidRDefault="003B4D34">
    <w:pPr>
      <w:pStyle w:val="Footer"/>
    </w:pPr>
    <w:r>
      <w:t xml:space="preserve">Page </w:t>
    </w:r>
    <w:r>
      <w:fldChar w:fldCharType="begin"/>
    </w:r>
    <w:r>
      <w:instrText xml:space="preserve"> PAGE  \* Arabic  \* MERGEFORMAT </w:instrText>
    </w:r>
    <w:r>
      <w:fldChar w:fldCharType="separate"/>
    </w:r>
    <w:r w:rsidR="00591188">
      <w:rPr>
        <w:noProof/>
      </w:rPr>
      <w:t>41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AE6C84" w14:textId="77777777" w:rsidR="004C2279" w:rsidRDefault="004C2279">
      <w:pPr>
        <w:spacing w:before="0" w:after="0" w:line="240" w:lineRule="auto"/>
      </w:pPr>
      <w:r>
        <w:separator/>
      </w:r>
    </w:p>
  </w:footnote>
  <w:footnote w:type="continuationSeparator" w:id="0">
    <w:p w14:paraId="16FEF662" w14:textId="77777777" w:rsidR="004C2279" w:rsidRDefault="004C227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278D766D"/>
    <w:multiLevelType w:val="hybridMultilevel"/>
    <w:tmpl w:val="AAD2B4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92F"/>
    <w:rsid w:val="000E3622"/>
    <w:rsid w:val="001021D8"/>
    <w:rsid w:val="00104C9E"/>
    <w:rsid w:val="00135332"/>
    <w:rsid w:val="001609BD"/>
    <w:rsid w:val="001D1382"/>
    <w:rsid w:val="00365500"/>
    <w:rsid w:val="003A6D50"/>
    <w:rsid w:val="003B4D34"/>
    <w:rsid w:val="003C6D73"/>
    <w:rsid w:val="003D6844"/>
    <w:rsid w:val="004115FB"/>
    <w:rsid w:val="00426791"/>
    <w:rsid w:val="004C2279"/>
    <w:rsid w:val="00522AFF"/>
    <w:rsid w:val="00591188"/>
    <w:rsid w:val="005C5BDA"/>
    <w:rsid w:val="00600949"/>
    <w:rsid w:val="006716E2"/>
    <w:rsid w:val="006741FD"/>
    <w:rsid w:val="006C7E7E"/>
    <w:rsid w:val="006F145C"/>
    <w:rsid w:val="00711D83"/>
    <w:rsid w:val="008333FC"/>
    <w:rsid w:val="00843157"/>
    <w:rsid w:val="00851DCF"/>
    <w:rsid w:val="009466B9"/>
    <w:rsid w:val="009F4587"/>
    <w:rsid w:val="00A25D1A"/>
    <w:rsid w:val="00AB2E2F"/>
    <w:rsid w:val="00B11295"/>
    <w:rsid w:val="00B35061"/>
    <w:rsid w:val="00B94E38"/>
    <w:rsid w:val="00BC6F3A"/>
    <w:rsid w:val="00C509AC"/>
    <w:rsid w:val="00C67760"/>
    <w:rsid w:val="00C837ED"/>
    <w:rsid w:val="00D27620"/>
    <w:rsid w:val="00D878EC"/>
    <w:rsid w:val="00DB2F41"/>
    <w:rsid w:val="00E261F5"/>
    <w:rsid w:val="00ED1DDF"/>
    <w:rsid w:val="00EF35DF"/>
    <w:rsid w:val="00EF414B"/>
    <w:rsid w:val="00F349CE"/>
    <w:rsid w:val="00F4475E"/>
    <w:rsid w:val="00F66375"/>
    <w:rsid w:val="00F83107"/>
    <w:rsid w:val="00FC15CD"/>
    <w:rsid w:val="00FF0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24FB8D"/>
  <w15:chartTrackingRefBased/>
  <w15:docId w15:val="{311907C0-894A-415F-892E-F1BD2C1A6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43157"/>
    <w:rPr>
      <w:sz w:val="16"/>
      <w:szCs w:val="16"/>
    </w:rPr>
  </w:style>
  <w:style w:type="paragraph" w:styleId="CommentText">
    <w:name w:val="annotation text"/>
    <w:basedOn w:val="Normal"/>
    <w:link w:val="CommentTextChar"/>
    <w:uiPriority w:val="99"/>
    <w:semiHidden/>
    <w:unhideWhenUsed/>
    <w:rsid w:val="00843157"/>
    <w:pPr>
      <w:spacing w:line="240" w:lineRule="auto"/>
    </w:pPr>
  </w:style>
  <w:style w:type="character" w:customStyle="1" w:styleId="CommentTextChar">
    <w:name w:val="Comment Text Char"/>
    <w:basedOn w:val="DefaultParagraphFont"/>
    <w:link w:val="CommentText"/>
    <w:uiPriority w:val="99"/>
    <w:semiHidden/>
    <w:rsid w:val="00843157"/>
  </w:style>
  <w:style w:type="paragraph" w:styleId="CommentSubject">
    <w:name w:val="annotation subject"/>
    <w:basedOn w:val="CommentText"/>
    <w:next w:val="CommentText"/>
    <w:link w:val="CommentSubjectChar"/>
    <w:uiPriority w:val="99"/>
    <w:semiHidden/>
    <w:unhideWhenUsed/>
    <w:rsid w:val="00843157"/>
    <w:rPr>
      <w:b/>
      <w:bCs/>
    </w:rPr>
  </w:style>
  <w:style w:type="character" w:customStyle="1" w:styleId="CommentSubjectChar">
    <w:name w:val="Comment Subject Char"/>
    <w:basedOn w:val="CommentTextChar"/>
    <w:link w:val="CommentSubject"/>
    <w:uiPriority w:val="99"/>
    <w:semiHidden/>
    <w:rsid w:val="00843157"/>
    <w:rPr>
      <w:b/>
      <w:bCs/>
    </w:rPr>
  </w:style>
  <w:style w:type="table" w:customStyle="1" w:styleId="TableGrid0">
    <w:name w:val="TableGrid"/>
    <w:rsid w:val="00DB2F41"/>
    <w:pPr>
      <w:spacing w:before="0" w:after="0" w:line="240" w:lineRule="auto"/>
    </w:pPr>
    <w:rPr>
      <w:rFonts w:eastAsiaTheme="minorEastAsia"/>
      <w:color w:val="auto"/>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52857">
      <w:bodyDiv w:val="1"/>
      <w:marLeft w:val="0"/>
      <w:marRight w:val="0"/>
      <w:marTop w:val="0"/>
      <w:marBottom w:val="0"/>
      <w:divBdr>
        <w:top w:val="none" w:sz="0" w:space="0" w:color="auto"/>
        <w:left w:val="none" w:sz="0" w:space="0" w:color="auto"/>
        <w:bottom w:val="none" w:sz="0" w:space="0" w:color="auto"/>
        <w:right w:val="none" w:sz="0" w:space="0" w:color="auto"/>
      </w:divBdr>
    </w:div>
    <w:div w:id="285619300">
      <w:bodyDiv w:val="1"/>
      <w:marLeft w:val="0"/>
      <w:marRight w:val="0"/>
      <w:marTop w:val="0"/>
      <w:marBottom w:val="0"/>
      <w:divBdr>
        <w:top w:val="none" w:sz="0" w:space="0" w:color="auto"/>
        <w:left w:val="none" w:sz="0" w:space="0" w:color="auto"/>
        <w:bottom w:val="none" w:sz="0" w:space="0" w:color="auto"/>
        <w:right w:val="none" w:sz="0" w:space="0" w:color="auto"/>
      </w:divBdr>
    </w:div>
    <w:div w:id="987368921">
      <w:bodyDiv w:val="1"/>
      <w:marLeft w:val="0"/>
      <w:marRight w:val="0"/>
      <w:marTop w:val="0"/>
      <w:marBottom w:val="0"/>
      <w:divBdr>
        <w:top w:val="none" w:sz="0" w:space="0" w:color="auto"/>
        <w:left w:val="none" w:sz="0" w:space="0" w:color="auto"/>
        <w:bottom w:val="none" w:sz="0" w:space="0" w:color="auto"/>
        <w:right w:val="none" w:sz="0" w:space="0" w:color="auto"/>
      </w:divBdr>
    </w:div>
    <w:div w:id="1029918388">
      <w:bodyDiv w:val="1"/>
      <w:marLeft w:val="0"/>
      <w:marRight w:val="0"/>
      <w:marTop w:val="0"/>
      <w:marBottom w:val="0"/>
      <w:divBdr>
        <w:top w:val="none" w:sz="0" w:space="0" w:color="auto"/>
        <w:left w:val="none" w:sz="0" w:space="0" w:color="auto"/>
        <w:bottom w:val="none" w:sz="0" w:space="0" w:color="auto"/>
        <w:right w:val="none" w:sz="0" w:space="0" w:color="auto"/>
      </w:divBdr>
    </w:div>
    <w:div w:id="128557479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18476771">
      <w:bodyDiv w:val="1"/>
      <w:marLeft w:val="0"/>
      <w:marRight w:val="0"/>
      <w:marTop w:val="0"/>
      <w:marBottom w:val="0"/>
      <w:divBdr>
        <w:top w:val="none" w:sz="0" w:space="0" w:color="auto"/>
        <w:left w:val="none" w:sz="0" w:space="0" w:color="auto"/>
        <w:bottom w:val="none" w:sz="0" w:space="0" w:color="auto"/>
        <w:right w:val="none" w:sz="0" w:space="0" w:color="auto"/>
      </w:divBdr>
      <w:divsChild>
        <w:div w:id="458038730">
          <w:marLeft w:val="0"/>
          <w:marRight w:val="0"/>
          <w:marTop w:val="0"/>
          <w:marBottom w:val="0"/>
          <w:divBdr>
            <w:top w:val="none" w:sz="0" w:space="0" w:color="auto"/>
            <w:left w:val="none" w:sz="0" w:space="0" w:color="auto"/>
            <w:bottom w:val="none" w:sz="0" w:space="0" w:color="auto"/>
            <w:right w:val="none" w:sz="0" w:space="0" w:color="auto"/>
          </w:divBdr>
        </w:div>
        <w:div w:id="1651787163">
          <w:marLeft w:val="0"/>
          <w:marRight w:val="0"/>
          <w:marTop w:val="0"/>
          <w:marBottom w:val="0"/>
          <w:divBdr>
            <w:top w:val="none" w:sz="0" w:space="0" w:color="auto"/>
            <w:left w:val="none" w:sz="0" w:space="0" w:color="auto"/>
            <w:bottom w:val="none" w:sz="0" w:space="0" w:color="auto"/>
            <w:right w:val="none" w:sz="0" w:space="0" w:color="auto"/>
          </w:divBdr>
        </w:div>
        <w:div w:id="1478034954">
          <w:marLeft w:val="0"/>
          <w:marRight w:val="0"/>
          <w:marTop w:val="0"/>
          <w:marBottom w:val="0"/>
          <w:divBdr>
            <w:top w:val="none" w:sz="0" w:space="0" w:color="auto"/>
            <w:left w:val="none" w:sz="0" w:space="0" w:color="auto"/>
            <w:bottom w:val="none" w:sz="0" w:space="0" w:color="auto"/>
            <w:right w:val="none" w:sz="0" w:space="0" w:color="auto"/>
          </w:divBdr>
        </w:div>
        <w:div w:id="824588142">
          <w:marLeft w:val="0"/>
          <w:marRight w:val="0"/>
          <w:marTop w:val="0"/>
          <w:marBottom w:val="0"/>
          <w:divBdr>
            <w:top w:val="none" w:sz="0" w:space="0" w:color="auto"/>
            <w:left w:val="none" w:sz="0" w:space="0" w:color="auto"/>
            <w:bottom w:val="none" w:sz="0" w:space="0" w:color="auto"/>
            <w:right w:val="none" w:sz="0" w:space="0" w:color="auto"/>
          </w:divBdr>
        </w:div>
        <w:div w:id="79568411">
          <w:marLeft w:val="0"/>
          <w:marRight w:val="0"/>
          <w:marTop w:val="0"/>
          <w:marBottom w:val="0"/>
          <w:divBdr>
            <w:top w:val="none" w:sz="0" w:space="0" w:color="auto"/>
            <w:left w:val="none" w:sz="0" w:space="0" w:color="auto"/>
            <w:bottom w:val="none" w:sz="0" w:space="0" w:color="auto"/>
            <w:right w:val="none" w:sz="0" w:space="0" w:color="auto"/>
          </w:divBdr>
        </w:div>
        <w:div w:id="104858536">
          <w:marLeft w:val="0"/>
          <w:marRight w:val="0"/>
          <w:marTop w:val="0"/>
          <w:marBottom w:val="0"/>
          <w:divBdr>
            <w:top w:val="none" w:sz="0" w:space="0" w:color="auto"/>
            <w:left w:val="none" w:sz="0" w:space="0" w:color="auto"/>
            <w:bottom w:val="none" w:sz="0" w:space="0" w:color="auto"/>
            <w:right w:val="none" w:sz="0" w:space="0" w:color="auto"/>
          </w:divBdr>
        </w:div>
        <w:div w:id="1052198285">
          <w:marLeft w:val="0"/>
          <w:marRight w:val="0"/>
          <w:marTop w:val="0"/>
          <w:marBottom w:val="0"/>
          <w:divBdr>
            <w:top w:val="none" w:sz="0" w:space="0" w:color="auto"/>
            <w:left w:val="none" w:sz="0" w:space="0" w:color="auto"/>
            <w:bottom w:val="none" w:sz="0" w:space="0" w:color="auto"/>
            <w:right w:val="none" w:sz="0" w:space="0" w:color="auto"/>
          </w:divBdr>
        </w:div>
      </w:divsChild>
    </w:div>
    <w:div w:id="1895315789">
      <w:bodyDiv w:val="1"/>
      <w:marLeft w:val="0"/>
      <w:marRight w:val="0"/>
      <w:marTop w:val="0"/>
      <w:marBottom w:val="0"/>
      <w:divBdr>
        <w:top w:val="none" w:sz="0" w:space="0" w:color="auto"/>
        <w:left w:val="none" w:sz="0" w:space="0" w:color="auto"/>
        <w:bottom w:val="none" w:sz="0" w:space="0" w:color="auto"/>
        <w:right w:val="none" w:sz="0" w:space="0" w:color="auto"/>
      </w:divBdr>
    </w:div>
    <w:div w:id="199021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42D78FE4ED45109343C7078D2FF796"/>
        <w:category>
          <w:name w:val="General"/>
          <w:gallery w:val="placeholder"/>
        </w:category>
        <w:types>
          <w:type w:val="bbPlcHdr"/>
        </w:types>
        <w:behaviors>
          <w:behavior w:val="content"/>
        </w:behaviors>
        <w:guid w:val="{693CC637-B6E0-4C3D-B893-D9691DD62846}"/>
      </w:docPartPr>
      <w:docPartBody>
        <w:p w:rsidR="003971BC" w:rsidRDefault="003653E9">
          <w:pPr>
            <w:pStyle w:val="D642D78FE4ED45109343C7078D2FF796"/>
          </w:pPr>
          <w:r>
            <w:t>[Name]</w:t>
          </w:r>
        </w:p>
      </w:docPartBody>
    </w:docPart>
    <w:docPart>
      <w:docPartPr>
        <w:name w:val="673C08BF06DE438CA94B016AEFAC8593"/>
        <w:category>
          <w:name w:val="General"/>
          <w:gallery w:val="placeholder"/>
        </w:category>
        <w:types>
          <w:type w:val="bbPlcHdr"/>
        </w:types>
        <w:behaviors>
          <w:behavior w:val="content"/>
        </w:behaviors>
        <w:guid w:val="{35C95836-B732-49D4-8CFD-7E1AF97E1C47}"/>
      </w:docPartPr>
      <w:docPartBody>
        <w:p w:rsidR="003971BC" w:rsidRDefault="003653E9">
          <w:pPr>
            <w:pStyle w:val="673C08BF06DE438CA94B016AEFAC8593"/>
          </w:pPr>
          <w:r>
            <w:t>[Course Title]</w:t>
          </w:r>
        </w:p>
      </w:docPartBody>
    </w:docPart>
    <w:docPart>
      <w:docPartPr>
        <w:name w:val="B18B098FCB4D4839A447796DBB928502"/>
        <w:category>
          <w:name w:val="General"/>
          <w:gallery w:val="placeholder"/>
        </w:category>
        <w:types>
          <w:type w:val="bbPlcHdr"/>
        </w:types>
        <w:behaviors>
          <w:behavior w:val="content"/>
        </w:behaviors>
        <w:guid w:val="{42F8B854-3664-45C4-B024-99186E9AB968}"/>
      </w:docPartPr>
      <w:docPartBody>
        <w:p w:rsidR="003971BC" w:rsidRDefault="003653E9">
          <w:pPr>
            <w:pStyle w:val="B18B098FCB4D4839A447796DBB928502"/>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3E9"/>
    <w:rsid w:val="003653E9"/>
    <w:rsid w:val="003971BC"/>
    <w:rsid w:val="007379EF"/>
    <w:rsid w:val="00E7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53E238BC244D47C187A883AA30BF190C">
    <w:name w:val="53E238BC244D47C187A883AA30BF190C"/>
  </w:style>
  <w:style w:type="paragraph" w:customStyle="1" w:styleId="D642D78FE4ED45109343C7078D2FF796">
    <w:name w:val="D642D78FE4ED45109343C7078D2FF796"/>
  </w:style>
  <w:style w:type="paragraph" w:customStyle="1" w:styleId="673C08BF06DE438CA94B016AEFAC8593">
    <w:name w:val="673C08BF06DE438CA94B016AEFAC8593"/>
  </w:style>
  <w:style w:type="paragraph" w:customStyle="1" w:styleId="B18B098FCB4D4839A447796DBB928502">
    <w:name w:val="B18B098FCB4D4839A447796DBB9285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2022-03-11T00:00:00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3E8F27BE-3035-48E2-9345-412177263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332</TotalTime>
  <Pages>42</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Laporan Uji Kom</vt:lpstr>
    </vt:vector>
  </TitlesOfParts>
  <Company/>
  <LinksUpToDate>false</LinksUpToDate>
  <CharactersWithSpaces>4290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Uji Kom</dc:title>
  <dc:subject>Dimas triana</dc:subject>
  <dc:creator>XII RPL</dc:creator>
  <cp:keywords>APP Penjualan</cp:keywords>
  <cp:lastModifiedBy>SISWA 15</cp:lastModifiedBy>
  <cp:revision>32</cp:revision>
  <dcterms:created xsi:type="dcterms:W3CDTF">2022-03-11T00:49:00Z</dcterms:created>
  <dcterms:modified xsi:type="dcterms:W3CDTF">2022-03-12T07:22:00Z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